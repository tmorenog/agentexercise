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b/>
          <w:caps w:val="0"/>
          <w:spacing w:val="0"/>
          <w:sz w:val="38"/>
        </w:rPr>
        <w:tag w:val="HBS:LOCKED"/>
        <w:id w:val="-622002417"/>
        <w:lock w:val="sdtContentLocked"/>
        <w:placeholder>
          <w:docPart w:val="79AE542676875D4795666E808437A7D8"/>
        </w:placeholder>
      </w:sdtPr>
      <w:sdtContent>
        <w:p w14:paraId="2F43DF3A" w14:textId="447BA2A3" w:rsidR="005B5063" w:rsidRDefault="005B5063" w:rsidP="00350CFA">
          <w:pPr>
            <w:pStyle w:val="author"/>
          </w:pP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"False" </w:instrText>
          </w:r>
          <w:r>
            <w:fldChar w:fldCharType="separate"/>
          </w:r>
          <w:r w:rsidR="00B0015D">
            <w:rPr>
              <w:noProof/>
            </w:rPr>
            <w:instrText>1</w:instrText>
          </w:r>
          <w:r>
            <w:fldChar w:fldCharType="end"/>
          </w:r>
          <w:r>
            <w:instrText xml:space="preserve"> = 1 </w:instrText>
          </w:r>
          <w:fldSimple w:instr=" DOCVARIABLE  Case_Authors  \* MERGEFORMAT ">
            <w:r w:rsidR="00B0015D">
              <w:instrText>Antonio Moreno</w:instrText>
            </w:r>
          </w:fldSimple>
          <w:r w:rsidR="00E93707">
            <w:instrText xml:space="preserve"> </w:instrText>
          </w:r>
          <w:r>
            <w:fldChar w:fldCharType="separate"/>
          </w:r>
          <w:r w:rsidR="00B0015D">
            <w:rPr>
              <w:noProof/>
            </w:rPr>
            <w:t>Antonio Moreno</w:t>
          </w:r>
          <w:r>
            <w:fldChar w:fldCharType="end"/>
          </w: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"True" </w:instrText>
          </w:r>
          <w:r>
            <w:fldChar w:fldCharType="separate"/>
          </w:r>
          <w:r w:rsidR="00B0015D">
            <w:rPr>
              <w:noProof/>
            </w:rPr>
            <w:instrText>0</w:instrText>
          </w:r>
          <w:r>
            <w:fldChar w:fldCharType="end"/>
          </w:r>
          <w:r>
            <w:instrText xml:space="preserve"> = 1 </w:instrText>
          </w:r>
          <w:fldSimple w:instr=" DOCVARIABLE  Case_Type  \* MERGEFORMAT ">
            <w:r>
              <w:instrText>[Case Type]</w:instrText>
            </w:r>
          </w:fldSimple>
          <w:r>
            <w:instrText xml:space="preserve"> </w:instrText>
          </w:r>
          <w:r>
            <w:fldChar w:fldCharType="begin"/>
          </w:r>
          <w:r>
            <w:instrText xml:space="preserve"> IF </w:instrText>
          </w:r>
          <w:fldSimple w:instr=" DOCVARIABLE  Case_Type ">
            <w:r w:rsidR="00B0015D">
              <w:instrText>Exercise</w:instrText>
            </w:r>
          </w:fldSimple>
          <w:r>
            <w:instrText xml:space="preserve"> = "[Case Type]" "[Case Type]" </w:instrText>
          </w:r>
          <w:r>
            <w:fldChar w:fldCharType="end"/>
          </w:r>
          <w:r>
            <w:fldChar w:fldCharType="end"/>
          </w:r>
        </w:p>
        <w:p w14:paraId="59D78C42" w14:textId="69A7A991" w:rsidR="008828ED" w:rsidRPr="00D9546E" w:rsidRDefault="00A4324D" w:rsidP="00D9546E">
          <w:pPr>
            <w:pStyle w:val="casetitle"/>
          </w:pPr>
          <w:fldSimple w:instr=" DOCVARIABLE  Case_Title  \* MERGEFORMAT ">
            <w:r w:rsidR="00B0015D">
              <w:t>Meal Squad: A Class Exercise in Multi-Agent Systems</w:t>
            </w:r>
          </w:fldSimple>
        </w:p>
      </w:sdtContent>
    </w:sdt>
    <w:p w14:paraId="3D2CB829" w14:textId="77777777" w:rsidR="0058217F" w:rsidRPr="00D9546E" w:rsidRDefault="0058217F" w:rsidP="00D9546E">
      <w:pPr>
        <w:pStyle w:val="casetitle"/>
        <w:sectPr w:rsidR="0058217F" w:rsidRPr="00D9546E" w:rsidSect="008C4109">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pgMar w:top="1987" w:right="1440" w:bottom="720" w:left="1800" w:header="994" w:footer="1037" w:gutter="0"/>
          <w:cols w:space="720"/>
          <w:titlePg/>
          <w:docGrid w:linePitch="360"/>
        </w:sectPr>
      </w:pPr>
    </w:p>
    <w:p w14:paraId="77A1E438" w14:textId="77777777" w:rsidR="00B9162E" w:rsidRDefault="00B9162E" w:rsidP="003D5D22">
      <w:pPr>
        <w:pStyle w:val="normaltext"/>
      </w:pPr>
    </w:p>
    <w:sectPr w:rsidR="00B9162E" w:rsidSect="008C4109">
      <w:headerReference w:type="even" r:id="rId14"/>
      <w:headerReference w:type="default" r:id="rId15"/>
      <w:footerReference w:type="even" r:id="rId16"/>
      <w:footerReference w:type="default" r:id="rId17"/>
      <w:endnotePr>
        <w:numFmt w:val="decimal"/>
      </w:endnotePr>
      <w:type w:val="continuous"/>
      <w:pgSz w:w="12240" w:h="15840" w:code="1"/>
      <w:pgMar w:top="1987" w:right="1440" w:bottom="720" w:left="1800" w:header="994" w:footer="10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9429F0" w14:textId="77777777" w:rsidR="007B1E24" w:rsidRPr="001D5F72" w:rsidRDefault="007B1E24" w:rsidP="001D5F72"/>
  </w:endnote>
  <w:endnote w:type="continuationSeparator" w:id="0">
    <w:p w14:paraId="1BB02AF2" w14:textId="77777777" w:rsidR="007B1E24" w:rsidRPr="001D5F72" w:rsidRDefault="007B1E24" w:rsidP="001D5F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w:panose1 w:val="00000000000000000000"/>
    <w:charset w:val="4D"/>
    <w:family w:val="auto"/>
    <w:pitch w:val="variable"/>
    <w:sig w:usb0="A00002FF" w:usb1="7800205A" w:usb2="14600000" w:usb3="00000000" w:csb0="00000193"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43940139"/>
      <w:docPartObj>
        <w:docPartGallery w:val="Page Numbers (Bottom of Page)"/>
        <w:docPartUnique/>
      </w:docPartObj>
    </w:sdtPr>
    <w:sdtEndPr>
      <w:rPr>
        <w:noProof/>
      </w:rPr>
    </w:sdtEndPr>
    <w:sdtContent>
      <w:p w14:paraId="23DC5D5D" w14:textId="77777777" w:rsidR="001C55C8" w:rsidRDefault="001C55C8" w:rsidP="00465964">
        <w:pPr>
          <w:pStyle w:val="footerL"/>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4288055"/>
      <w:docPartObj>
        <w:docPartGallery w:val="Page Numbers (Bottom of Page)"/>
        <w:docPartUnique/>
      </w:docPartObj>
    </w:sdtPr>
    <w:sdtEndPr>
      <w:rPr>
        <w:noProof/>
      </w:rPr>
    </w:sdtEndPr>
    <w:sdtContent>
      <w:p w14:paraId="27DA0784" w14:textId="77777777" w:rsidR="001C55C8" w:rsidRPr="00731D2E" w:rsidRDefault="001C55C8" w:rsidP="00731D2E">
        <w:pPr>
          <w:pStyle w:val="footerR"/>
        </w:pPr>
        <w:r>
          <w:fldChar w:fldCharType="begin"/>
        </w:r>
        <w:r>
          <w:instrText xml:space="preserve"> PAGE   \* MERGEFORMAT </w:instrText>
        </w:r>
        <w:r>
          <w:fldChar w:fldCharType="separate"/>
        </w:r>
        <w:r>
          <w:rPr>
            <w:noProof/>
          </w:rPr>
          <w:t>3</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04CA5" w14:textId="77777777" w:rsidR="001C55C8" w:rsidRDefault="001C55C8" w:rsidP="00DE6CCF">
    <w:pPr>
      <w:pStyle w:val="disclaimer"/>
      <w:pBdr>
        <w:top w:val="single" w:sz="2" w:space="1" w:color="000000"/>
      </w:pBdr>
      <w:spacing w:before="160"/>
      <w:rPr>
        <w:noProof/>
      </w:rPr>
    </w:pPr>
  </w:p>
  <w:sdt>
    <w:sdtPr>
      <w:rPr>
        <w:noProof/>
      </w:rPr>
      <w:tag w:val="HBS:LOCKED"/>
      <w:id w:val="-1465879481"/>
      <w:lock w:val="sdtContentLocked"/>
      <w:placeholder/>
    </w:sdtPr>
    <w:sdtEndPr>
      <w:rPr>
        <w:noProof w:val="0"/>
      </w:rPr>
    </w:sdtEndPr>
    <w:sdtContent>
      <w:p w14:paraId="53D936D3" w14:textId="265215B1" w:rsidR="001C55C8" w:rsidRDefault="001C55C8" w:rsidP="00795CB4">
        <w:pPr>
          <w:pStyle w:val="disclaimer"/>
          <w:rPr>
            <w:noProof/>
          </w:rPr>
        </w:pPr>
        <w:r>
          <w:rPr>
            <w:noProof/>
          </w:rPr>
          <w:fldChar w:fldCharType="begin"/>
        </w:r>
        <w:r>
          <w:rPr>
            <w:noProof/>
          </w:rPr>
          <w:instrText xml:space="preserve"> DOCVARIABLE  Disclaimer_Text  \* MERGEFORMAT </w:instrText>
        </w:r>
        <w:r>
          <w:rPr>
            <w:noProof/>
          </w:rPr>
          <w:fldChar w:fldCharType="separate"/>
        </w:r>
        <w:r w:rsidR="00B0015D">
          <w:rPr>
            <w:noProof/>
          </w:rPr>
          <w:t>Professor Antonio Moreno prepared this exercise as the basis for class discussion rather than to illustrate either effective or ineffective handling of an administrative situation.</w:t>
        </w:r>
        <w:r>
          <w:rPr>
            <w:noProof/>
          </w:rPr>
          <w:fldChar w:fldCharType="end"/>
        </w:r>
      </w:p>
      <w:p w14:paraId="4F19113F" w14:textId="77777777" w:rsidR="001C55C8" w:rsidRDefault="001C55C8" w:rsidP="00F357B3">
        <w:pPr>
          <w:pStyle w:val="copyright"/>
        </w:pPr>
      </w:p>
      <w:p w14:paraId="0FB77A80" w14:textId="29D327ED" w:rsidR="001C55C8" w:rsidRPr="00795CB4" w:rsidRDefault="001C55C8" w:rsidP="00731D2E">
        <w:pPr>
          <w:pStyle w:val="copyright"/>
        </w:pPr>
        <w:r>
          <w:t xml:space="preserve">Copyright © </w:t>
        </w:r>
        <w:fldSimple w:instr=" DOCVARIABLE  Copyright_Year  \* MERGEFORMAT ">
          <w:r w:rsidR="00B0015D">
            <w:t>2026</w:t>
          </w:r>
        </w:fldSimple>
        <w:r>
          <w:t xml:space="preserve"> President and Fellows of Harvard College. To order copies or request permission to reproduce materials, call 1-800-545-7685, write Harvard Business School Publishing, Boston, MA 02163, or go to www.hbsp.harvard.edu. This publication may not be digitized, photocopied, or otherwise reproduced, posted, or transmitted, without the permission of Harvard Business School.</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47450204"/>
      <w:docPartObj>
        <w:docPartGallery w:val="Page Numbers (Bottom of Page)"/>
        <w:docPartUnique/>
      </w:docPartObj>
    </w:sdtPr>
    <w:sdtEndPr>
      <w:rPr>
        <w:noProof/>
      </w:rPr>
    </w:sdtEndPr>
    <w:sdtContent>
      <w:p w14:paraId="7BA69F32" w14:textId="77777777" w:rsidR="001C55C8" w:rsidRDefault="001C55C8" w:rsidP="00465964">
        <w:pPr>
          <w:pStyle w:val="footerL"/>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8458144"/>
      <w:docPartObj>
        <w:docPartGallery w:val="Page Numbers (Bottom of Page)"/>
        <w:docPartUnique/>
      </w:docPartObj>
    </w:sdtPr>
    <w:sdtEndPr>
      <w:rPr>
        <w:noProof/>
      </w:rPr>
    </w:sdtEndPr>
    <w:sdtContent>
      <w:p w14:paraId="36CFA0D0" w14:textId="77777777" w:rsidR="001C55C8" w:rsidRPr="00731D2E" w:rsidRDefault="001C55C8" w:rsidP="00731D2E">
        <w:pPr>
          <w:pStyle w:val="footerR"/>
        </w:pPr>
        <w:r>
          <w:fldChar w:fldCharType="begin"/>
        </w:r>
        <w:r>
          <w:instrText xml:space="preserve"> PAGE   \* MERGEFORMAT </w:instrText>
        </w:r>
        <w:r>
          <w:fldChar w:fldCharType="separate"/>
        </w:r>
        <w:r>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42FD7E" w14:textId="77777777" w:rsidR="007B1E24" w:rsidRDefault="007B1E24" w:rsidP="008858D7">
      <w:pPr>
        <w:spacing w:after="0"/>
        <w:ind w:firstLine="0"/>
      </w:pPr>
      <w:r>
        <w:separator/>
      </w:r>
    </w:p>
  </w:footnote>
  <w:footnote w:type="continuationSeparator" w:id="0">
    <w:p w14:paraId="0C6C2C1F" w14:textId="77777777" w:rsidR="007B1E24" w:rsidRDefault="007B1E24" w:rsidP="00C23BF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C4E826" w14:textId="5641D411" w:rsidR="001C55C8" w:rsidRDefault="001C55C8" w:rsidP="00465964">
    <w:pPr>
      <w:pStyle w:val="oddevenhead"/>
    </w:pPr>
    <w:r w:rsidRPr="00465964">
      <w:rPr>
        <w:rStyle w:val="headerproductnumber"/>
      </w:rPr>
      <w:fldChar w:fldCharType="begin"/>
    </w:r>
    <w:r w:rsidRPr="00465964">
      <w:rPr>
        <w:rStyle w:val="headerproductnumber"/>
      </w:rPr>
      <w:instrText xml:space="preserve"> DOCVARIABLE  Case_Number  \* MERGEFORMAT </w:instrText>
    </w:r>
    <w:r w:rsidRPr="00465964">
      <w:rPr>
        <w:rStyle w:val="headerproductnumber"/>
      </w:rPr>
      <w:fldChar w:fldCharType="separate"/>
    </w:r>
    <w:r w:rsidR="00B0015D">
      <w:rPr>
        <w:rStyle w:val="headerproductnumber"/>
      </w:rPr>
      <w:t>DRAFT</w:t>
    </w:r>
    <w:r w:rsidRPr="00465964">
      <w:rPr>
        <w:rStyle w:val="headerproductnumber"/>
      </w:rPr>
      <w:fldChar w:fldCharType="end"/>
    </w:r>
    <w:r>
      <w:ptab w:relativeTo="margin" w:alignment="right" w:leader="none"/>
    </w: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"True" </w:instrText>
    </w:r>
    <w:r>
      <w:fldChar w:fldCharType="separate"/>
    </w:r>
    <w:r w:rsidR="00B0015D">
      <w:rPr>
        <w:noProof/>
      </w:rPr>
      <w:instrText>0</w:instrText>
    </w:r>
    <w:r>
      <w:fldChar w:fldCharType="end"/>
    </w:r>
    <w:r>
      <w:instrText xml:space="preserve"> = 1 </w:instrText>
    </w:r>
    <w:fldSimple w:instr=" DOCVARIABLE  Case_Type  \* MERGEFORMAT ">
      <w:r>
        <w:instrText>[Case Type]</w:instrText>
      </w:r>
    </w:fldSimple>
    <w:r>
      <w:instrText xml:space="preserve"> </w:instrText>
    </w:r>
    <w:r>
      <w:fldChar w:fldCharType="begin"/>
    </w:r>
    <w:r>
      <w:instrText xml:space="preserve"> IF </w:instrText>
    </w:r>
    <w:fldSimple w:instr=" DOCVARIABLE  Case_Type ">
      <w:r w:rsidR="00B0015D">
        <w:instrText>Exercise</w:instrText>
      </w:r>
    </w:fldSimple>
    <w:r>
      <w:instrText xml:space="preserve"> = "[Case Type]" "[Case Type]" </w:instrText>
    </w:r>
    <w:r>
      <w:fldChar w:fldCharType="end"/>
    </w:r>
    <w:r>
      <w:fldChar w:fldCharType="end"/>
    </w: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"True" </w:instrText>
    </w:r>
    <w:r>
      <w:fldChar w:fldCharType="separate"/>
    </w:r>
    <w:r w:rsidR="00B0015D">
      <w:rPr>
        <w:noProof/>
      </w:rPr>
      <w:instrText>0</w:instrText>
    </w:r>
    <w:r>
      <w:fldChar w:fldCharType="end"/>
    </w:r>
    <w:r>
      <w:instrText xml:space="preserve"> = 1 "</w:instrText>
    </w:r>
    <w:r>
      <w:rPr>
        <w:rFonts w:ascii="Arial" w:hAnsi="Arial" w:cs="Arial"/>
        <w:b w:val="0"/>
        <w:bCs/>
        <w:color w:val="000000"/>
        <w:shd w:val="clear" w:color="auto" w:fill="FFFFFF"/>
      </w:rPr>
      <w:instrText>—</w:instrText>
    </w:r>
    <w:r>
      <w:instrText xml:space="preserve">" "" \* MERGEFORMAT </w:instrText>
    </w:r>
    <w:r>
      <w:fldChar w:fldCharType="end"/>
    </w:r>
    <w:fldSimple w:instr=" DOCVARIABLE  Case_Title  \* MERGEFORMAT ">
      <w:r w:rsidR="00B0015D">
        <w:t>Meal Squad: A Class Exercise in Multi-Agent Systems</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96B966" w14:textId="5C323364" w:rsidR="001C55C8" w:rsidRPr="00731D2E" w:rsidRDefault="001C55C8" w:rsidP="00731D2E">
    <w:pPr>
      <w:pStyle w:val="oddevenhead"/>
    </w:pP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"True" </w:instrText>
    </w:r>
    <w:r>
      <w:fldChar w:fldCharType="separate"/>
    </w:r>
    <w:r w:rsidR="00B0015D">
      <w:rPr>
        <w:noProof/>
      </w:rPr>
      <w:instrText>0</w:instrText>
    </w:r>
    <w:r>
      <w:fldChar w:fldCharType="end"/>
    </w:r>
    <w:r>
      <w:instrText xml:space="preserve"> = 1 </w:instrText>
    </w:r>
    <w:fldSimple w:instr=" DOCVARIABLE  Case_Type  \* MERGEFORMAT ">
      <w:r>
        <w:instrText>[Case Type]</w:instrText>
      </w:r>
    </w:fldSimple>
    <w:r>
      <w:instrText xml:space="preserve"> </w:instrText>
    </w:r>
    <w:r>
      <w:fldChar w:fldCharType="begin"/>
    </w:r>
    <w:r>
      <w:instrText xml:space="preserve"> IF </w:instrText>
    </w:r>
    <w:fldSimple w:instr=" DOCVARIABLE  Case_Type ">
      <w:r w:rsidR="00B0015D">
        <w:instrText>Exercise</w:instrText>
      </w:r>
    </w:fldSimple>
    <w:r>
      <w:instrText xml:space="preserve"> = "[Case Type]" "[Case Type]" </w:instrText>
    </w:r>
    <w:r>
      <w:fldChar w:fldCharType="end"/>
    </w:r>
    <w:r>
      <w:fldChar w:fldCharType="end"/>
    </w: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"True" </w:instrText>
    </w:r>
    <w:r>
      <w:fldChar w:fldCharType="separate"/>
    </w:r>
    <w:r w:rsidR="00B0015D">
      <w:rPr>
        <w:noProof/>
      </w:rPr>
      <w:instrText>0</w:instrText>
    </w:r>
    <w:r>
      <w:fldChar w:fldCharType="end"/>
    </w:r>
    <w:r>
      <w:instrText xml:space="preserve"> = 1 "</w:instrText>
    </w:r>
    <w:r>
      <w:rPr>
        <w:rFonts w:ascii="Arial" w:hAnsi="Arial" w:cs="Arial"/>
        <w:b w:val="0"/>
        <w:bCs/>
        <w:color w:val="000000"/>
        <w:shd w:val="clear" w:color="auto" w:fill="FFFFFF"/>
      </w:rPr>
      <w:instrText>—</w:instrText>
    </w:r>
    <w:r>
      <w:instrText xml:space="preserve">" "" \* MERGEFORMAT </w:instrText>
    </w:r>
    <w:r>
      <w:fldChar w:fldCharType="end"/>
    </w:r>
    <w:fldSimple w:instr=" DOCVARIABLE  Case_Title  \* MERGEFORMAT ">
      <w:r w:rsidR="00B0015D">
        <w:t>Meal Squad: A Class Exercise in Multi-Agent Systems</w:t>
      </w:r>
    </w:fldSimple>
    <w:r>
      <w:ptab w:relativeTo="margin" w:alignment="right" w:leader="none"/>
    </w:r>
    <w:fldSimple w:instr=" DOCVARIABLE  Case_Number  \* MERGEFORMAT ">
      <w:r w:rsidR="00B0015D">
        <w:t>DRAFT</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Book Antiqua" w:hAnsi="Book Antiqua"/>
        <w:b w:val="0"/>
        <w:caps w:val="0"/>
        <w:spacing w:val="0"/>
        <w:sz w:val="20"/>
        <w:lang w:eastAsia="en-US"/>
      </w:rPr>
      <w:tag w:val="HBS:LOCKED"/>
      <w:id w:val="-1767150658"/>
      <w:lock w:val="sdtContentLocked"/>
      <w:placeholder/>
    </w:sdtPr>
    <w:sdtEndPr>
      <w:rPr>
        <w:sz w:val="78"/>
      </w:rPr>
    </w:sdtEndPr>
    <w:sdtContent>
      <w:tbl>
        <w:tblPr>
          <w:tblStyle w:val="TableGrid"/>
          <w:tblW w:w="0" w:type="auto"/>
          <w:tblCellMar>
            <w:left w:w="0" w:type="dxa"/>
            <w:right w:w="0" w:type="dxa"/>
          </w:tblCellMar>
          <w:tblLook w:val="04A0" w:firstRow="1" w:lastRow="0" w:firstColumn="1" w:lastColumn="0" w:noHBand="0" w:noVBand="1"/>
        </w:tblPr>
        <w:tblGrid>
          <w:gridCol w:w="3508"/>
          <w:gridCol w:w="5492"/>
        </w:tblGrid>
        <w:tr w:rsidR="001C55C8" w:rsidRPr="007E6A0D" w14:paraId="70525A44" w14:textId="77777777" w:rsidTr="00194AC4">
          <w:trPr>
            <w:trHeight w:val="1440"/>
            <w:tblHeader/>
          </w:trPr>
          <w:tc>
            <w:tcPr>
              <w:tcW w:w="3528" w:type="dxa"/>
              <w:tcBorders>
                <w:top w:val="nil"/>
                <w:left w:val="nil"/>
                <w:bottom w:val="nil"/>
                <w:right w:val="nil"/>
              </w:tcBorders>
            </w:tcPr>
            <w:p w14:paraId="46942CF2" w14:textId="77777777" w:rsidR="001C55C8" w:rsidRPr="007E6A0D" w:rsidRDefault="001C55C8" w:rsidP="007E6A0D">
              <w:pPr>
                <w:pStyle w:val="headerhbslogo"/>
                <w:rPr>
                  <w:sz w:val="20"/>
                </w:rPr>
              </w:pPr>
              <w:r w:rsidRPr="007E6A0D">
                <w:rPr>
                  <w:noProof/>
                  <w:lang w:eastAsia="ja-JP" w:bidi="he-IL"/>
                </w:rPr>
                <w:drawing>
                  <wp:inline distT="0" distB="0" distL="0" distR="0" wp14:anchorId="0F0D6F03" wp14:editId="116885B5">
                    <wp:extent cx="1926771" cy="817918"/>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_combined_logo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32924" cy="820530"/>
                            </a:xfrm>
                            <a:prstGeom prst="rect">
                              <a:avLst/>
                            </a:prstGeom>
                            <a:noFill/>
                            <a:ln>
                              <a:noFill/>
                            </a:ln>
                          </pic:spPr>
                        </pic:pic>
                      </a:graphicData>
                    </a:graphic>
                  </wp:inline>
                </w:drawing>
              </w:r>
            </w:p>
          </w:tc>
          <w:tc>
            <w:tcPr>
              <w:tcW w:w="5688" w:type="dxa"/>
              <w:tcBorders>
                <w:top w:val="nil"/>
                <w:left w:val="nil"/>
                <w:bottom w:val="nil"/>
                <w:right w:val="nil"/>
              </w:tcBorders>
            </w:tcPr>
            <w:p w14:paraId="3D8D21D9" w14:textId="6D21E7B8" w:rsidR="001C55C8" w:rsidRDefault="001C55C8" w:rsidP="003F1794">
              <w:pPr>
                <w:pStyle w:val="headercontrolnumber"/>
              </w:pPr>
              <w:r w:rsidRPr="00465964">
                <w:rPr>
                  <w:rStyle w:val="headerrestrictioncode"/>
                </w:rPr>
                <w:fldChar w:fldCharType="begin"/>
              </w:r>
              <w:r w:rsidRPr="00465964">
                <w:rPr>
                  <w:rStyle w:val="headerrestrictioncode"/>
                </w:rPr>
                <w:instrText xml:space="preserve"> DOCVARIABLE  Restriction_Code  \* MERGEFORMAT </w:instrText>
              </w:r>
              <w:r w:rsidRPr="00465964">
                <w:rPr>
                  <w:rStyle w:val="headerrestrictioncode"/>
                </w:rPr>
                <w:fldChar w:fldCharType="separate"/>
              </w:r>
              <w:r w:rsidR="00B0015D">
                <w:rPr>
                  <w:rStyle w:val="headerrestrictioncode"/>
                </w:rPr>
                <w:t xml:space="preserve"> </w:t>
              </w:r>
              <w:r w:rsidRPr="00465964">
                <w:rPr>
                  <w:rStyle w:val="headerrestrictioncode"/>
                </w:rPr>
                <w:fldChar w:fldCharType="end"/>
              </w:r>
              <w:r w:rsidRPr="00465964">
                <w:rPr>
                  <w:rStyle w:val="headerproductnumber"/>
                </w:rPr>
                <w:fldChar w:fldCharType="begin"/>
              </w:r>
              <w:r w:rsidRPr="00465964">
                <w:rPr>
                  <w:rStyle w:val="headerproductnumber"/>
                </w:rPr>
                <w:instrText xml:space="preserve"> DOCVARIABLE  Case_Number  \* MERGEFORMAT </w:instrText>
              </w:r>
              <w:r w:rsidRPr="00465964">
                <w:rPr>
                  <w:rStyle w:val="headerproductnumber"/>
                </w:rPr>
                <w:fldChar w:fldCharType="separate"/>
              </w:r>
              <w:r w:rsidR="00B0015D">
                <w:rPr>
                  <w:rStyle w:val="headerproductnumber"/>
                </w:rPr>
                <w:t>DRAFT</w:t>
              </w:r>
              <w:r w:rsidRPr="00465964">
                <w:rPr>
                  <w:rStyle w:val="headerproductnumber"/>
                </w:rPr>
                <w:fldChar w:fldCharType="end"/>
              </w:r>
            </w:p>
            <w:p w14:paraId="6A5844D1" w14:textId="0D463570" w:rsidR="001C55C8" w:rsidRDefault="001C55C8" w:rsidP="003F1794">
              <w:pPr>
                <w:pStyle w:val="headerdate"/>
                <w:tabs>
                  <w:tab w:val="left" w:pos="5688"/>
                </w:tabs>
                <w:ind w:left="-342"/>
              </w:pPr>
              <w:fldSimple w:instr=" DOCVARIABLE  Case_Date  \* MERGEFORMAT ">
                <w:r w:rsidR="00B0015D">
                  <w:t>September 29, 2026</w:t>
                </w:r>
              </w:fldSimple>
            </w:p>
            <w:p w14:paraId="5754EE99" w14:textId="77777777" w:rsidR="001C55C8" w:rsidRPr="007E6A0D" w:rsidRDefault="001C55C8" w:rsidP="003F1794">
              <w:pPr>
                <w:pStyle w:val="thctr"/>
                <w:jc w:val="right"/>
              </w:pPr>
            </w:p>
          </w:tc>
        </w:tr>
      </w:tbl>
      <w:p w14:paraId="225DD81E" w14:textId="77777777" w:rsidR="001C55C8" w:rsidRPr="00D56648" w:rsidRDefault="00000000" w:rsidP="00D56648">
        <w:pPr>
          <w:pStyle w:val="normaltext"/>
          <w:spacing w:after="0"/>
          <w:rPr>
            <w:sz w:val="78"/>
          </w:rPr>
        </w:pP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392DDF" w14:textId="217654B8" w:rsidR="001C55C8" w:rsidRDefault="001C55C8" w:rsidP="00465964">
    <w:pPr>
      <w:pStyle w:val="oddevenhead"/>
    </w:pPr>
    <w:r w:rsidRPr="00465964">
      <w:rPr>
        <w:rStyle w:val="headerproductnumber"/>
      </w:rPr>
      <w:fldChar w:fldCharType="begin"/>
    </w:r>
    <w:r w:rsidRPr="00465964">
      <w:rPr>
        <w:rStyle w:val="headerproductnumber"/>
      </w:rPr>
      <w:instrText xml:space="preserve"> DOCVARIABLE  Case_Number  \* MERGEFORMAT </w:instrText>
    </w:r>
    <w:r w:rsidRPr="00465964">
      <w:rPr>
        <w:rStyle w:val="headerproductnumber"/>
      </w:rPr>
      <w:fldChar w:fldCharType="separate"/>
    </w:r>
    <w:r w:rsidR="00B0015D">
      <w:rPr>
        <w:rStyle w:val="headerproductnumber"/>
      </w:rPr>
      <w:t>DRAFT</w:t>
    </w:r>
    <w:r w:rsidRPr="00465964">
      <w:rPr>
        <w:rStyle w:val="headerproductnumber"/>
      </w:rPr>
      <w:fldChar w:fldCharType="end"/>
    </w:r>
    <w:r>
      <w:ptab w:relativeTo="margin" w:alignment="right" w:leader="none"/>
    </w: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"True" </w:instrText>
    </w:r>
    <w:r>
      <w:fldChar w:fldCharType="separate"/>
    </w:r>
    <w:r w:rsidR="00B0015D">
      <w:rPr>
        <w:noProof/>
      </w:rPr>
      <w:instrText>0</w:instrText>
    </w:r>
    <w:r>
      <w:fldChar w:fldCharType="end"/>
    </w:r>
    <w:r>
      <w:instrText xml:space="preserve"> = 1 </w:instrText>
    </w:r>
    <w:fldSimple w:instr=" DOCVARIABLE  Case_Type  \* MERGEFORMAT ">
      <w:r>
        <w:instrText>[Case Type]</w:instrText>
      </w:r>
    </w:fldSimple>
    <w:r>
      <w:instrText xml:space="preserve"> </w:instrText>
    </w:r>
    <w:r>
      <w:fldChar w:fldCharType="begin"/>
    </w:r>
    <w:r>
      <w:instrText xml:space="preserve"> IF </w:instrText>
    </w:r>
    <w:fldSimple w:instr=" DOCVARIABLE  Case_Type ">
      <w:r w:rsidR="00B0015D">
        <w:instrText>Exercise</w:instrText>
      </w:r>
    </w:fldSimple>
    <w:r>
      <w:instrText xml:space="preserve"> = "[Case Type]" "[Case Type]" </w:instrText>
    </w:r>
    <w:r>
      <w:fldChar w:fldCharType="end"/>
    </w:r>
    <w:r>
      <w:fldChar w:fldCharType="end"/>
    </w: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"True" </w:instrText>
    </w:r>
    <w:r>
      <w:fldChar w:fldCharType="separate"/>
    </w:r>
    <w:r w:rsidR="00B0015D">
      <w:rPr>
        <w:noProof/>
      </w:rPr>
      <w:instrText>0</w:instrText>
    </w:r>
    <w:r>
      <w:fldChar w:fldCharType="end"/>
    </w:r>
    <w:r>
      <w:instrText xml:space="preserve"> = 1 "</w:instrText>
    </w:r>
    <w:r>
      <w:rPr>
        <w:rFonts w:ascii="Arial" w:hAnsi="Arial" w:cs="Arial"/>
        <w:b w:val="0"/>
        <w:bCs/>
        <w:color w:val="000000"/>
        <w:shd w:val="clear" w:color="auto" w:fill="FFFFFF"/>
      </w:rPr>
      <w:instrText>—</w:instrText>
    </w:r>
    <w:r>
      <w:instrText xml:space="preserve">" "" \* MERGEFORMAT </w:instrText>
    </w:r>
    <w:r>
      <w:fldChar w:fldCharType="end"/>
    </w:r>
    <w:fldSimple w:instr=" DOCVARIABLE  Case_Title  \* MERGEFORMAT ">
      <w:r w:rsidR="00B0015D">
        <w:t>Meal Squad: A Class Exercise in Multi-Agent Systems</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C80433" w14:textId="02EA5FBC" w:rsidR="001C55C8" w:rsidRPr="00731D2E" w:rsidRDefault="001C55C8" w:rsidP="00731D2E">
    <w:pPr>
      <w:pStyle w:val="oddevenhead"/>
    </w:pP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"True" </w:instrText>
    </w:r>
    <w:r>
      <w:fldChar w:fldCharType="separate"/>
    </w:r>
    <w:r w:rsidR="00B0015D">
      <w:rPr>
        <w:noProof/>
      </w:rPr>
      <w:instrText>0</w:instrText>
    </w:r>
    <w:r>
      <w:fldChar w:fldCharType="end"/>
    </w:r>
    <w:r>
      <w:instrText xml:space="preserve"> = 1 </w:instrText>
    </w:r>
    <w:fldSimple w:instr=" DOCVARIABLE  Case_Type  \* MERGEFORMAT ">
      <w:r>
        <w:instrText>[Case Type]</w:instrText>
      </w:r>
    </w:fldSimple>
    <w:r>
      <w:instrText xml:space="preserve"> </w:instrText>
    </w:r>
    <w:r>
      <w:fldChar w:fldCharType="begin"/>
    </w:r>
    <w:r>
      <w:instrText xml:space="preserve"> IF </w:instrText>
    </w:r>
    <w:fldSimple w:instr=" DOCVARIABLE  Case_Type ">
      <w:r w:rsidR="00B0015D">
        <w:instrText>Exercise</w:instrText>
      </w:r>
    </w:fldSimple>
    <w:r>
      <w:instrText xml:space="preserve"> = "[Case Type]" "[Case Type]" </w:instrText>
    </w:r>
    <w:r>
      <w:fldChar w:fldCharType="end"/>
    </w:r>
    <w:r>
      <w:fldChar w:fldCharType="end"/>
    </w:r>
    <w:r>
      <w:fldChar w:fldCharType="begin"/>
    </w:r>
    <w:r>
      <w:instrText xml:space="preserve"> IF </w:instrText>
    </w:r>
    <w:r>
      <w:fldChar w:fldCharType="begin"/>
    </w:r>
    <w:r>
      <w:instrText xml:space="preserve"> Compare </w:instrText>
    </w:r>
    <w:fldSimple w:instr=" Docvariable Header_Title ">
      <w:r w:rsidR="00B0015D">
        <w:instrText>False</w:instrText>
      </w:r>
    </w:fldSimple>
    <w:r>
      <w:instrText xml:space="preserve"> = "True" </w:instrText>
    </w:r>
    <w:r>
      <w:fldChar w:fldCharType="separate"/>
    </w:r>
    <w:r w:rsidR="00B0015D">
      <w:rPr>
        <w:noProof/>
      </w:rPr>
      <w:instrText>0</w:instrText>
    </w:r>
    <w:r>
      <w:fldChar w:fldCharType="end"/>
    </w:r>
    <w:r>
      <w:instrText xml:space="preserve"> = 1 "</w:instrText>
    </w:r>
    <w:r>
      <w:rPr>
        <w:rFonts w:ascii="Arial" w:hAnsi="Arial" w:cs="Arial"/>
        <w:b w:val="0"/>
        <w:bCs/>
        <w:color w:val="000000"/>
        <w:shd w:val="clear" w:color="auto" w:fill="FFFFFF"/>
      </w:rPr>
      <w:instrText>—</w:instrText>
    </w:r>
    <w:r>
      <w:instrText xml:space="preserve">" "" \* MERGEFORMAT </w:instrText>
    </w:r>
    <w:r>
      <w:fldChar w:fldCharType="end"/>
    </w:r>
    <w:fldSimple w:instr=" DOCVARIABLE  Case_Title  \* MERGEFORMAT ">
      <w:r w:rsidR="00B0015D">
        <w:t>Meal Squad: A Class Exercise in Multi-Agent Systems</w:t>
      </w:r>
    </w:fldSimple>
    <w:r>
      <w:ptab w:relativeTo="margin" w:alignment="right" w:leader="none"/>
    </w:r>
    <w:fldSimple w:instr=" DOCVARIABLE  Case_Number  \* MERGEFORMAT ">
      <w:r w:rsidR="00B0015D">
        <w:t>DRAFT</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D5CEEB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DF8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F0425F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3A6176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9C49CA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3AC1AC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16E8F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CDE96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090D0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BD4939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E424C7"/>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C1B689B"/>
    <w:multiLevelType w:val="hybridMultilevel"/>
    <w:tmpl w:val="E640DFC0"/>
    <w:lvl w:ilvl="0" w:tplc="6A445294">
      <w:start w:val="1"/>
      <w:numFmt w:val="decimal"/>
      <w:pStyle w:val="tpnumberedlist"/>
      <w:lvlText w:val="%1."/>
      <w:lvlJc w:val="left"/>
      <w:pPr>
        <w:tabs>
          <w:tab w:val="num" w:pos="720"/>
        </w:tabs>
        <w:ind w:left="720" w:hanging="360"/>
      </w:pPr>
    </w:lvl>
    <w:lvl w:ilvl="1" w:tplc="92F66670" w:tentative="1">
      <w:start w:val="1"/>
      <w:numFmt w:val="decimal"/>
      <w:lvlText w:val="%2."/>
      <w:lvlJc w:val="left"/>
      <w:pPr>
        <w:tabs>
          <w:tab w:val="num" w:pos="1440"/>
        </w:tabs>
        <w:ind w:left="1440" w:hanging="360"/>
      </w:pPr>
    </w:lvl>
    <w:lvl w:ilvl="2" w:tplc="3202BE6A" w:tentative="1">
      <w:start w:val="1"/>
      <w:numFmt w:val="decimal"/>
      <w:lvlText w:val="%3."/>
      <w:lvlJc w:val="left"/>
      <w:pPr>
        <w:tabs>
          <w:tab w:val="num" w:pos="2160"/>
        </w:tabs>
        <w:ind w:left="2160" w:hanging="360"/>
      </w:pPr>
    </w:lvl>
    <w:lvl w:ilvl="3" w:tplc="8DE291CC" w:tentative="1">
      <w:start w:val="1"/>
      <w:numFmt w:val="decimal"/>
      <w:lvlText w:val="%4."/>
      <w:lvlJc w:val="left"/>
      <w:pPr>
        <w:tabs>
          <w:tab w:val="num" w:pos="2880"/>
        </w:tabs>
        <w:ind w:left="2880" w:hanging="360"/>
      </w:pPr>
    </w:lvl>
    <w:lvl w:ilvl="4" w:tplc="DC44DD52" w:tentative="1">
      <w:start w:val="1"/>
      <w:numFmt w:val="decimal"/>
      <w:lvlText w:val="%5."/>
      <w:lvlJc w:val="left"/>
      <w:pPr>
        <w:tabs>
          <w:tab w:val="num" w:pos="3600"/>
        </w:tabs>
        <w:ind w:left="3600" w:hanging="360"/>
      </w:pPr>
    </w:lvl>
    <w:lvl w:ilvl="5" w:tplc="2A22DF5C" w:tentative="1">
      <w:start w:val="1"/>
      <w:numFmt w:val="decimal"/>
      <w:lvlText w:val="%6."/>
      <w:lvlJc w:val="left"/>
      <w:pPr>
        <w:tabs>
          <w:tab w:val="num" w:pos="4320"/>
        </w:tabs>
        <w:ind w:left="4320" w:hanging="360"/>
      </w:pPr>
    </w:lvl>
    <w:lvl w:ilvl="6" w:tplc="6BF400EA" w:tentative="1">
      <w:start w:val="1"/>
      <w:numFmt w:val="decimal"/>
      <w:lvlText w:val="%7."/>
      <w:lvlJc w:val="left"/>
      <w:pPr>
        <w:tabs>
          <w:tab w:val="num" w:pos="5040"/>
        </w:tabs>
        <w:ind w:left="5040" w:hanging="360"/>
      </w:pPr>
    </w:lvl>
    <w:lvl w:ilvl="7" w:tplc="6444FB5C" w:tentative="1">
      <w:start w:val="1"/>
      <w:numFmt w:val="decimal"/>
      <w:lvlText w:val="%8."/>
      <w:lvlJc w:val="left"/>
      <w:pPr>
        <w:tabs>
          <w:tab w:val="num" w:pos="5760"/>
        </w:tabs>
        <w:ind w:left="5760" w:hanging="360"/>
      </w:pPr>
    </w:lvl>
    <w:lvl w:ilvl="8" w:tplc="AAE21FEC" w:tentative="1">
      <w:start w:val="1"/>
      <w:numFmt w:val="decimal"/>
      <w:lvlText w:val="%9."/>
      <w:lvlJc w:val="left"/>
      <w:pPr>
        <w:tabs>
          <w:tab w:val="num" w:pos="6480"/>
        </w:tabs>
        <w:ind w:left="6480" w:hanging="360"/>
      </w:pPr>
    </w:lvl>
  </w:abstractNum>
  <w:abstractNum w:abstractNumId="12" w15:restartNumberingAfterBreak="0">
    <w:nsid w:val="30321B6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1DB5032"/>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4" w15:restartNumberingAfterBreak="0">
    <w:nsid w:val="4CA92D75"/>
    <w:multiLevelType w:val="hybridMultilevel"/>
    <w:tmpl w:val="70EEE12C"/>
    <w:lvl w:ilvl="0" w:tplc="D4E03596">
      <w:start w:val="1"/>
      <w:numFmt w:val="bullet"/>
      <w:pStyle w:val="tparrowlist"/>
      <w:lvlText w:val=""/>
      <w:lvlJc w:val="left"/>
      <w:pPr>
        <w:tabs>
          <w:tab w:val="num" w:pos="720"/>
        </w:tabs>
        <w:ind w:left="720" w:hanging="360"/>
      </w:pPr>
      <w:rPr>
        <w:rFonts w:ascii="Wingdings" w:hAnsi="Wingdings" w:hint="default"/>
      </w:rPr>
    </w:lvl>
    <w:lvl w:ilvl="1" w:tplc="F2705364" w:tentative="1">
      <w:start w:val="1"/>
      <w:numFmt w:val="bullet"/>
      <w:lvlText w:val=""/>
      <w:lvlJc w:val="left"/>
      <w:pPr>
        <w:tabs>
          <w:tab w:val="num" w:pos="1440"/>
        </w:tabs>
        <w:ind w:left="1440" w:hanging="360"/>
      </w:pPr>
      <w:rPr>
        <w:rFonts w:ascii="Wingdings" w:hAnsi="Wingdings" w:hint="default"/>
      </w:rPr>
    </w:lvl>
    <w:lvl w:ilvl="2" w:tplc="7CF8C128" w:tentative="1">
      <w:start w:val="1"/>
      <w:numFmt w:val="bullet"/>
      <w:lvlText w:val=""/>
      <w:lvlJc w:val="left"/>
      <w:pPr>
        <w:tabs>
          <w:tab w:val="num" w:pos="2160"/>
        </w:tabs>
        <w:ind w:left="2160" w:hanging="360"/>
      </w:pPr>
      <w:rPr>
        <w:rFonts w:ascii="Wingdings" w:hAnsi="Wingdings" w:hint="default"/>
      </w:rPr>
    </w:lvl>
    <w:lvl w:ilvl="3" w:tplc="A9C44B54" w:tentative="1">
      <w:start w:val="1"/>
      <w:numFmt w:val="bullet"/>
      <w:lvlText w:val=""/>
      <w:lvlJc w:val="left"/>
      <w:pPr>
        <w:tabs>
          <w:tab w:val="num" w:pos="2880"/>
        </w:tabs>
        <w:ind w:left="2880" w:hanging="360"/>
      </w:pPr>
      <w:rPr>
        <w:rFonts w:ascii="Wingdings" w:hAnsi="Wingdings" w:hint="default"/>
      </w:rPr>
    </w:lvl>
    <w:lvl w:ilvl="4" w:tplc="38A6A25E" w:tentative="1">
      <w:start w:val="1"/>
      <w:numFmt w:val="bullet"/>
      <w:lvlText w:val=""/>
      <w:lvlJc w:val="left"/>
      <w:pPr>
        <w:tabs>
          <w:tab w:val="num" w:pos="3600"/>
        </w:tabs>
        <w:ind w:left="3600" w:hanging="360"/>
      </w:pPr>
      <w:rPr>
        <w:rFonts w:ascii="Wingdings" w:hAnsi="Wingdings" w:hint="default"/>
      </w:rPr>
    </w:lvl>
    <w:lvl w:ilvl="5" w:tplc="8A82176C" w:tentative="1">
      <w:start w:val="1"/>
      <w:numFmt w:val="bullet"/>
      <w:lvlText w:val=""/>
      <w:lvlJc w:val="left"/>
      <w:pPr>
        <w:tabs>
          <w:tab w:val="num" w:pos="4320"/>
        </w:tabs>
        <w:ind w:left="4320" w:hanging="360"/>
      </w:pPr>
      <w:rPr>
        <w:rFonts w:ascii="Wingdings" w:hAnsi="Wingdings" w:hint="default"/>
      </w:rPr>
    </w:lvl>
    <w:lvl w:ilvl="6" w:tplc="F0E659F2" w:tentative="1">
      <w:start w:val="1"/>
      <w:numFmt w:val="bullet"/>
      <w:lvlText w:val=""/>
      <w:lvlJc w:val="left"/>
      <w:pPr>
        <w:tabs>
          <w:tab w:val="num" w:pos="5040"/>
        </w:tabs>
        <w:ind w:left="5040" w:hanging="360"/>
      </w:pPr>
      <w:rPr>
        <w:rFonts w:ascii="Wingdings" w:hAnsi="Wingdings" w:hint="default"/>
      </w:rPr>
    </w:lvl>
    <w:lvl w:ilvl="7" w:tplc="1E087D1A" w:tentative="1">
      <w:start w:val="1"/>
      <w:numFmt w:val="bullet"/>
      <w:lvlText w:val=""/>
      <w:lvlJc w:val="left"/>
      <w:pPr>
        <w:tabs>
          <w:tab w:val="num" w:pos="5760"/>
        </w:tabs>
        <w:ind w:left="5760" w:hanging="360"/>
      </w:pPr>
      <w:rPr>
        <w:rFonts w:ascii="Wingdings" w:hAnsi="Wingdings" w:hint="default"/>
      </w:rPr>
    </w:lvl>
    <w:lvl w:ilvl="8" w:tplc="B3487F4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42C3003"/>
    <w:multiLevelType w:val="hybridMultilevel"/>
    <w:tmpl w:val="C4BE5950"/>
    <w:lvl w:ilvl="0" w:tplc="D4EC204E">
      <w:start w:val="1"/>
      <w:numFmt w:val="bullet"/>
      <w:pStyle w:val="tpsectionslist"/>
      <w:lvlText w:val="•"/>
      <w:lvlJc w:val="left"/>
      <w:pPr>
        <w:tabs>
          <w:tab w:val="num" w:pos="720"/>
        </w:tabs>
        <w:ind w:left="720" w:hanging="360"/>
      </w:pPr>
      <w:rPr>
        <w:rFonts w:ascii="Arial" w:hAnsi="Arial" w:hint="default"/>
      </w:rPr>
    </w:lvl>
    <w:lvl w:ilvl="1" w:tplc="E8246376" w:tentative="1">
      <w:start w:val="1"/>
      <w:numFmt w:val="bullet"/>
      <w:lvlText w:val="•"/>
      <w:lvlJc w:val="left"/>
      <w:pPr>
        <w:tabs>
          <w:tab w:val="num" w:pos="1440"/>
        </w:tabs>
        <w:ind w:left="1440" w:hanging="360"/>
      </w:pPr>
      <w:rPr>
        <w:rFonts w:ascii="Arial" w:hAnsi="Arial" w:hint="default"/>
      </w:rPr>
    </w:lvl>
    <w:lvl w:ilvl="2" w:tplc="23889454" w:tentative="1">
      <w:start w:val="1"/>
      <w:numFmt w:val="bullet"/>
      <w:lvlText w:val="•"/>
      <w:lvlJc w:val="left"/>
      <w:pPr>
        <w:tabs>
          <w:tab w:val="num" w:pos="2160"/>
        </w:tabs>
        <w:ind w:left="2160" w:hanging="360"/>
      </w:pPr>
      <w:rPr>
        <w:rFonts w:ascii="Arial" w:hAnsi="Arial" w:hint="default"/>
      </w:rPr>
    </w:lvl>
    <w:lvl w:ilvl="3" w:tplc="EAC2A9B2" w:tentative="1">
      <w:start w:val="1"/>
      <w:numFmt w:val="bullet"/>
      <w:lvlText w:val="•"/>
      <w:lvlJc w:val="left"/>
      <w:pPr>
        <w:tabs>
          <w:tab w:val="num" w:pos="2880"/>
        </w:tabs>
        <w:ind w:left="2880" w:hanging="360"/>
      </w:pPr>
      <w:rPr>
        <w:rFonts w:ascii="Arial" w:hAnsi="Arial" w:hint="default"/>
      </w:rPr>
    </w:lvl>
    <w:lvl w:ilvl="4" w:tplc="8FD0848A" w:tentative="1">
      <w:start w:val="1"/>
      <w:numFmt w:val="bullet"/>
      <w:lvlText w:val="•"/>
      <w:lvlJc w:val="left"/>
      <w:pPr>
        <w:tabs>
          <w:tab w:val="num" w:pos="3600"/>
        </w:tabs>
        <w:ind w:left="3600" w:hanging="360"/>
      </w:pPr>
      <w:rPr>
        <w:rFonts w:ascii="Arial" w:hAnsi="Arial" w:hint="default"/>
      </w:rPr>
    </w:lvl>
    <w:lvl w:ilvl="5" w:tplc="30FE0A24" w:tentative="1">
      <w:start w:val="1"/>
      <w:numFmt w:val="bullet"/>
      <w:lvlText w:val="•"/>
      <w:lvlJc w:val="left"/>
      <w:pPr>
        <w:tabs>
          <w:tab w:val="num" w:pos="4320"/>
        </w:tabs>
        <w:ind w:left="4320" w:hanging="360"/>
      </w:pPr>
      <w:rPr>
        <w:rFonts w:ascii="Arial" w:hAnsi="Arial" w:hint="default"/>
      </w:rPr>
    </w:lvl>
    <w:lvl w:ilvl="6" w:tplc="4C30659C" w:tentative="1">
      <w:start w:val="1"/>
      <w:numFmt w:val="bullet"/>
      <w:lvlText w:val="•"/>
      <w:lvlJc w:val="left"/>
      <w:pPr>
        <w:tabs>
          <w:tab w:val="num" w:pos="5040"/>
        </w:tabs>
        <w:ind w:left="5040" w:hanging="360"/>
      </w:pPr>
      <w:rPr>
        <w:rFonts w:ascii="Arial" w:hAnsi="Arial" w:hint="default"/>
      </w:rPr>
    </w:lvl>
    <w:lvl w:ilvl="7" w:tplc="95FECBCA" w:tentative="1">
      <w:start w:val="1"/>
      <w:numFmt w:val="bullet"/>
      <w:lvlText w:val="•"/>
      <w:lvlJc w:val="left"/>
      <w:pPr>
        <w:tabs>
          <w:tab w:val="num" w:pos="5760"/>
        </w:tabs>
        <w:ind w:left="5760" w:hanging="360"/>
      </w:pPr>
      <w:rPr>
        <w:rFonts w:ascii="Arial" w:hAnsi="Arial" w:hint="default"/>
      </w:rPr>
    </w:lvl>
    <w:lvl w:ilvl="8" w:tplc="BC0A568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92723A6"/>
    <w:multiLevelType w:val="hybridMultilevel"/>
    <w:tmpl w:val="616CF7F0"/>
    <w:lvl w:ilvl="0" w:tplc="2E0E1A18">
      <w:numFmt w:val="bullet"/>
      <w:pStyle w:val="openingquoteattribution"/>
      <w:lvlText w:val="—"/>
      <w:lvlJc w:val="left"/>
      <w:pPr>
        <w:ind w:left="360" w:hanging="360"/>
      </w:pPr>
      <w:rPr>
        <w:rFonts w:ascii="Book Antiqua" w:hAnsi="Book Antiqua" w:cs="Times New Roman" w:hint="default"/>
      </w:rPr>
    </w:lvl>
    <w:lvl w:ilvl="1" w:tplc="684A551E" w:tentative="1">
      <w:start w:val="1"/>
      <w:numFmt w:val="bullet"/>
      <w:lvlText w:val="o"/>
      <w:lvlJc w:val="left"/>
      <w:pPr>
        <w:tabs>
          <w:tab w:val="num" w:pos="1440"/>
        </w:tabs>
        <w:ind w:left="1440" w:hanging="360"/>
      </w:pPr>
      <w:rPr>
        <w:rFonts w:ascii="Courier New" w:hAnsi="Courier New" w:hint="default"/>
      </w:rPr>
    </w:lvl>
    <w:lvl w:ilvl="2" w:tplc="B914C0E8" w:tentative="1">
      <w:start w:val="1"/>
      <w:numFmt w:val="bullet"/>
      <w:lvlText w:val=""/>
      <w:lvlJc w:val="left"/>
      <w:pPr>
        <w:tabs>
          <w:tab w:val="num" w:pos="2160"/>
        </w:tabs>
        <w:ind w:left="2160" w:hanging="360"/>
      </w:pPr>
      <w:rPr>
        <w:rFonts w:ascii="Wingdings" w:hAnsi="Wingdings" w:hint="default"/>
      </w:rPr>
    </w:lvl>
    <w:lvl w:ilvl="3" w:tplc="32FC6100" w:tentative="1">
      <w:start w:val="1"/>
      <w:numFmt w:val="bullet"/>
      <w:lvlText w:val=""/>
      <w:lvlJc w:val="left"/>
      <w:pPr>
        <w:tabs>
          <w:tab w:val="num" w:pos="2880"/>
        </w:tabs>
        <w:ind w:left="2880" w:hanging="360"/>
      </w:pPr>
      <w:rPr>
        <w:rFonts w:ascii="Symbol" w:hAnsi="Symbol" w:hint="default"/>
      </w:rPr>
    </w:lvl>
    <w:lvl w:ilvl="4" w:tplc="932A409C" w:tentative="1">
      <w:start w:val="1"/>
      <w:numFmt w:val="bullet"/>
      <w:lvlText w:val="o"/>
      <w:lvlJc w:val="left"/>
      <w:pPr>
        <w:tabs>
          <w:tab w:val="num" w:pos="3600"/>
        </w:tabs>
        <w:ind w:left="3600" w:hanging="360"/>
      </w:pPr>
      <w:rPr>
        <w:rFonts w:ascii="Courier New" w:hAnsi="Courier New" w:hint="default"/>
      </w:rPr>
    </w:lvl>
    <w:lvl w:ilvl="5" w:tplc="EB5009AA" w:tentative="1">
      <w:start w:val="1"/>
      <w:numFmt w:val="bullet"/>
      <w:lvlText w:val=""/>
      <w:lvlJc w:val="left"/>
      <w:pPr>
        <w:tabs>
          <w:tab w:val="num" w:pos="4320"/>
        </w:tabs>
        <w:ind w:left="4320" w:hanging="360"/>
      </w:pPr>
      <w:rPr>
        <w:rFonts w:ascii="Wingdings" w:hAnsi="Wingdings" w:hint="default"/>
      </w:rPr>
    </w:lvl>
    <w:lvl w:ilvl="6" w:tplc="00FAD484" w:tentative="1">
      <w:start w:val="1"/>
      <w:numFmt w:val="bullet"/>
      <w:lvlText w:val=""/>
      <w:lvlJc w:val="left"/>
      <w:pPr>
        <w:tabs>
          <w:tab w:val="num" w:pos="5040"/>
        </w:tabs>
        <w:ind w:left="5040" w:hanging="360"/>
      </w:pPr>
      <w:rPr>
        <w:rFonts w:ascii="Symbol" w:hAnsi="Symbol" w:hint="default"/>
      </w:rPr>
    </w:lvl>
    <w:lvl w:ilvl="7" w:tplc="5E5ED746" w:tentative="1">
      <w:start w:val="1"/>
      <w:numFmt w:val="bullet"/>
      <w:lvlText w:val="o"/>
      <w:lvlJc w:val="left"/>
      <w:pPr>
        <w:tabs>
          <w:tab w:val="num" w:pos="5760"/>
        </w:tabs>
        <w:ind w:left="5760" w:hanging="360"/>
      </w:pPr>
      <w:rPr>
        <w:rFonts w:ascii="Courier New" w:hAnsi="Courier New" w:hint="default"/>
      </w:rPr>
    </w:lvl>
    <w:lvl w:ilvl="8" w:tplc="304C221E" w:tentative="1">
      <w:start w:val="1"/>
      <w:numFmt w:val="bullet"/>
      <w:lvlText w:val=""/>
      <w:lvlJc w:val="left"/>
      <w:pPr>
        <w:tabs>
          <w:tab w:val="num" w:pos="6480"/>
        </w:tabs>
        <w:ind w:left="6480" w:hanging="360"/>
      </w:pPr>
      <w:rPr>
        <w:rFonts w:ascii="Wingdings" w:hAnsi="Wingdings" w:hint="default"/>
      </w:rPr>
    </w:lvl>
  </w:abstractNum>
  <w:num w:numId="1" w16cid:durableId="1215578706">
    <w:abstractNumId w:val="12"/>
  </w:num>
  <w:num w:numId="2" w16cid:durableId="640887807">
    <w:abstractNumId w:val="10"/>
  </w:num>
  <w:num w:numId="3" w16cid:durableId="1959027684">
    <w:abstractNumId w:val="13"/>
  </w:num>
  <w:num w:numId="4" w16cid:durableId="1214850357">
    <w:abstractNumId w:val="13"/>
  </w:num>
  <w:num w:numId="5" w16cid:durableId="1761558080">
    <w:abstractNumId w:val="9"/>
  </w:num>
  <w:num w:numId="6" w16cid:durableId="862016339">
    <w:abstractNumId w:val="7"/>
  </w:num>
  <w:num w:numId="7" w16cid:durableId="1075057622">
    <w:abstractNumId w:val="6"/>
  </w:num>
  <w:num w:numId="8" w16cid:durableId="160002362">
    <w:abstractNumId w:val="5"/>
  </w:num>
  <w:num w:numId="9" w16cid:durableId="332686250">
    <w:abstractNumId w:val="4"/>
  </w:num>
  <w:num w:numId="10" w16cid:durableId="119307860">
    <w:abstractNumId w:val="8"/>
  </w:num>
  <w:num w:numId="11" w16cid:durableId="1807358918">
    <w:abstractNumId w:val="3"/>
  </w:num>
  <w:num w:numId="12" w16cid:durableId="2079089457">
    <w:abstractNumId w:val="2"/>
  </w:num>
  <w:num w:numId="13" w16cid:durableId="1762794891">
    <w:abstractNumId w:val="1"/>
  </w:num>
  <w:num w:numId="14" w16cid:durableId="1701129912">
    <w:abstractNumId w:val="0"/>
  </w:num>
  <w:num w:numId="15" w16cid:durableId="1624535086">
    <w:abstractNumId w:val="16"/>
  </w:num>
  <w:num w:numId="16" w16cid:durableId="72822720">
    <w:abstractNumId w:val="14"/>
  </w:num>
  <w:num w:numId="17" w16cid:durableId="1959993985">
    <w:abstractNumId w:val="11"/>
  </w:num>
  <w:num w:numId="18" w16cid:durableId="2101095669">
    <w:abstractNumId w:val="15"/>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72"/>
  <w:mirrorMargins/>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ocumentProtection w:edit="readOnly" w:enforcement="0"/>
  <w:styleLockTheme/>
  <w:styleLockQFSet/>
  <w:defaultTabStop w:val="720"/>
  <w:clickAndTypeStyle w:val="normaltext"/>
  <w:evenAndOddHeaders/>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se_Authors" w:val="Antonio Moreno"/>
    <w:docVar w:name="Case_Authors_List" w:val="Antonio Moreno~HBS Professor~`~~`~~`~~`~~`~~`~~`~~"/>
    <w:docVar w:name="Case_Date" w:val="September 29, 2026"/>
    <w:docVar w:name="Case_Number" w:val="DRAFT"/>
    <w:docVar w:name="Case_Title" w:val="Meal Squad: A Class Exercise in Multi-Agent Systems"/>
    <w:docVar w:name="Case_Type" w:val="Exercise"/>
    <w:docVar w:name="Case_Type_Long" w:val="Exercise"/>
    <w:docVar w:name="Copyright_Year" w:val="2026"/>
    <w:docVar w:name="Courtesy Mention" w:val=" "/>
    <w:docVar w:name="Disclaimer_Text" w:val="Professor Antonio Moreno prepared this exercise as the basis for class discussion rather than to illustrate either effective or ineffective handling of an administrative situation."/>
    <w:docVar w:name="Disguised" w:val="False"/>
    <w:docVar w:name="Header_Title" w:val="False"/>
    <w:docVar w:name="Reference_Case_Course_Title" w:val=" "/>
    <w:docVar w:name="Reference_Case_Number" w:val=" "/>
    <w:docVar w:name="Restriction_Code" w:val=" "/>
    <w:docVar w:name="Restriction_Code_Full" w:val=" "/>
  </w:docVars>
  <w:rsids>
    <w:rsidRoot w:val="00B0015D"/>
    <w:rsid w:val="00005024"/>
    <w:rsid w:val="00005774"/>
    <w:rsid w:val="000110C2"/>
    <w:rsid w:val="0001249A"/>
    <w:rsid w:val="00013B17"/>
    <w:rsid w:val="00013D8E"/>
    <w:rsid w:val="000146E8"/>
    <w:rsid w:val="00015376"/>
    <w:rsid w:val="00015490"/>
    <w:rsid w:val="000155CC"/>
    <w:rsid w:val="00015A0C"/>
    <w:rsid w:val="00017207"/>
    <w:rsid w:val="0002104B"/>
    <w:rsid w:val="000212DA"/>
    <w:rsid w:val="0002350E"/>
    <w:rsid w:val="000240E6"/>
    <w:rsid w:val="000253B5"/>
    <w:rsid w:val="00025573"/>
    <w:rsid w:val="0002615D"/>
    <w:rsid w:val="0002616F"/>
    <w:rsid w:val="0002627F"/>
    <w:rsid w:val="00030153"/>
    <w:rsid w:val="00033511"/>
    <w:rsid w:val="00033815"/>
    <w:rsid w:val="00037025"/>
    <w:rsid w:val="00037260"/>
    <w:rsid w:val="00040949"/>
    <w:rsid w:val="0004482A"/>
    <w:rsid w:val="000458DE"/>
    <w:rsid w:val="000465C7"/>
    <w:rsid w:val="000475C2"/>
    <w:rsid w:val="00047FD6"/>
    <w:rsid w:val="00050C11"/>
    <w:rsid w:val="00051819"/>
    <w:rsid w:val="00052C8A"/>
    <w:rsid w:val="000535F0"/>
    <w:rsid w:val="00055F6A"/>
    <w:rsid w:val="00056250"/>
    <w:rsid w:val="0005656C"/>
    <w:rsid w:val="00057CA1"/>
    <w:rsid w:val="000600F1"/>
    <w:rsid w:val="0006282F"/>
    <w:rsid w:val="0006508F"/>
    <w:rsid w:val="00065E00"/>
    <w:rsid w:val="000729F4"/>
    <w:rsid w:val="000738F4"/>
    <w:rsid w:val="0007495A"/>
    <w:rsid w:val="000766A0"/>
    <w:rsid w:val="00077069"/>
    <w:rsid w:val="00077E64"/>
    <w:rsid w:val="00077E8C"/>
    <w:rsid w:val="00081F7A"/>
    <w:rsid w:val="000855E4"/>
    <w:rsid w:val="0008569D"/>
    <w:rsid w:val="00085834"/>
    <w:rsid w:val="00087F8F"/>
    <w:rsid w:val="0009108D"/>
    <w:rsid w:val="0009110A"/>
    <w:rsid w:val="00092006"/>
    <w:rsid w:val="00092820"/>
    <w:rsid w:val="00093CD9"/>
    <w:rsid w:val="00094B4E"/>
    <w:rsid w:val="000953A7"/>
    <w:rsid w:val="00095616"/>
    <w:rsid w:val="00096DB6"/>
    <w:rsid w:val="0009744E"/>
    <w:rsid w:val="000A03C0"/>
    <w:rsid w:val="000A0CE7"/>
    <w:rsid w:val="000A2105"/>
    <w:rsid w:val="000A2C47"/>
    <w:rsid w:val="000A2DD1"/>
    <w:rsid w:val="000B03AD"/>
    <w:rsid w:val="000B111D"/>
    <w:rsid w:val="000B1B4B"/>
    <w:rsid w:val="000B2796"/>
    <w:rsid w:val="000B38D8"/>
    <w:rsid w:val="000B5837"/>
    <w:rsid w:val="000B69B2"/>
    <w:rsid w:val="000B7249"/>
    <w:rsid w:val="000B7589"/>
    <w:rsid w:val="000B799B"/>
    <w:rsid w:val="000C0C56"/>
    <w:rsid w:val="000C2A4E"/>
    <w:rsid w:val="000C5177"/>
    <w:rsid w:val="000C60D2"/>
    <w:rsid w:val="000C67E9"/>
    <w:rsid w:val="000D049D"/>
    <w:rsid w:val="000D05E0"/>
    <w:rsid w:val="000D09B9"/>
    <w:rsid w:val="000D205C"/>
    <w:rsid w:val="000D2678"/>
    <w:rsid w:val="000D2E9B"/>
    <w:rsid w:val="000D4D2F"/>
    <w:rsid w:val="000D65FD"/>
    <w:rsid w:val="000D6679"/>
    <w:rsid w:val="000D753F"/>
    <w:rsid w:val="000E123A"/>
    <w:rsid w:val="000E2648"/>
    <w:rsid w:val="000E512A"/>
    <w:rsid w:val="000E5EF6"/>
    <w:rsid w:val="000E6009"/>
    <w:rsid w:val="000F0BF6"/>
    <w:rsid w:val="000F21B4"/>
    <w:rsid w:val="000F2684"/>
    <w:rsid w:val="000F292B"/>
    <w:rsid w:val="000F294C"/>
    <w:rsid w:val="000F2E1B"/>
    <w:rsid w:val="000F3710"/>
    <w:rsid w:val="000F41AE"/>
    <w:rsid w:val="000F424A"/>
    <w:rsid w:val="000F4DF8"/>
    <w:rsid w:val="000F5DA7"/>
    <w:rsid w:val="000F68E2"/>
    <w:rsid w:val="00100348"/>
    <w:rsid w:val="00100743"/>
    <w:rsid w:val="00101390"/>
    <w:rsid w:val="00101E47"/>
    <w:rsid w:val="00102C25"/>
    <w:rsid w:val="00102E8B"/>
    <w:rsid w:val="00104F5E"/>
    <w:rsid w:val="00105EC1"/>
    <w:rsid w:val="00106883"/>
    <w:rsid w:val="00107070"/>
    <w:rsid w:val="00107431"/>
    <w:rsid w:val="001075C7"/>
    <w:rsid w:val="001104F3"/>
    <w:rsid w:val="0011054E"/>
    <w:rsid w:val="00112349"/>
    <w:rsid w:val="001146BF"/>
    <w:rsid w:val="00117D8B"/>
    <w:rsid w:val="001206C1"/>
    <w:rsid w:val="00120926"/>
    <w:rsid w:val="0012185A"/>
    <w:rsid w:val="00124A52"/>
    <w:rsid w:val="00124B12"/>
    <w:rsid w:val="00124C9F"/>
    <w:rsid w:val="00125718"/>
    <w:rsid w:val="00126FE6"/>
    <w:rsid w:val="00130343"/>
    <w:rsid w:val="001306FB"/>
    <w:rsid w:val="001319A2"/>
    <w:rsid w:val="00131F62"/>
    <w:rsid w:val="001326E1"/>
    <w:rsid w:val="00134404"/>
    <w:rsid w:val="00134B4B"/>
    <w:rsid w:val="00135C58"/>
    <w:rsid w:val="00136D49"/>
    <w:rsid w:val="001371CD"/>
    <w:rsid w:val="00140D44"/>
    <w:rsid w:val="00141F48"/>
    <w:rsid w:val="0014214D"/>
    <w:rsid w:val="001435A6"/>
    <w:rsid w:val="001456C1"/>
    <w:rsid w:val="00146704"/>
    <w:rsid w:val="00147265"/>
    <w:rsid w:val="00152846"/>
    <w:rsid w:val="00152CC8"/>
    <w:rsid w:val="00152FCC"/>
    <w:rsid w:val="001540FA"/>
    <w:rsid w:val="001548A1"/>
    <w:rsid w:val="001549F8"/>
    <w:rsid w:val="001556E9"/>
    <w:rsid w:val="001562A7"/>
    <w:rsid w:val="0016043A"/>
    <w:rsid w:val="00160E2D"/>
    <w:rsid w:val="00162787"/>
    <w:rsid w:val="00162EAC"/>
    <w:rsid w:val="0016355E"/>
    <w:rsid w:val="00163646"/>
    <w:rsid w:val="001646C5"/>
    <w:rsid w:val="00164BE8"/>
    <w:rsid w:val="00165340"/>
    <w:rsid w:val="00171D71"/>
    <w:rsid w:val="00173DD3"/>
    <w:rsid w:val="00174189"/>
    <w:rsid w:val="00174F7E"/>
    <w:rsid w:val="001751D9"/>
    <w:rsid w:val="00180878"/>
    <w:rsid w:val="00181B81"/>
    <w:rsid w:val="00185389"/>
    <w:rsid w:val="00190FE7"/>
    <w:rsid w:val="001933AB"/>
    <w:rsid w:val="00194A01"/>
    <w:rsid w:val="00194AC4"/>
    <w:rsid w:val="001963A9"/>
    <w:rsid w:val="00196CB0"/>
    <w:rsid w:val="00197BE1"/>
    <w:rsid w:val="001A2B20"/>
    <w:rsid w:val="001A3742"/>
    <w:rsid w:val="001A39A8"/>
    <w:rsid w:val="001A3CAE"/>
    <w:rsid w:val="001A4E21"/>
    <w:rsid w:val="001A6056"/>
    <w:rsid w:val="001A6395"/>
    <w:rsid w:val="001A63C4"/>
    <w:rsid w:val="001B0F55"/>
    <w:rsid w:val="001B1671"/>
    <w:rsid w:val="001B3D26"/>
    <w:rsid w:val="001B6AD1"/>
    <w:rsid w:val="001B70B4"/>
    <w:rsid w:val="001B7CBF"/>
    <w:rsid w:val="001B7D93"/>
    <w:rsid w:val="001C061E"/>
    <w:rsid w:val="001C0AD6"/>
    <w:rsid w:val="001C1652"/>
    <w:rsid w:val="001C37B6"/>
    <w:rsid w:val="001C3A36"/>
    <w:rsid w:val="001C4FB2"/>
    <w:rsid w:val="001C55C8"/>
    <w:rsid w:val="001C629A"/>
    <w:rsid w:val="001D0043"/>
    <w:rsid w:val="001D0050"/>
    <w:rsid w:val="001D061F"/>
    <w:rsid w:val="001D0A34"/>
    <w:rsid w:val="001D4035"/>
    <w:rsid w:val="001D53B4"/>
    <w:rsid w:val="001D5792"/>
    <w:rsid w:val="001D5F72"/>
    <w:rsid w:val="001D6CD3"/>
    <w:rsid w:val="001D6D06"/>
    <w:rsid w:val="001D753A"/>
    <w:rsid w:val="001E12B8"/>
    <w:rsid w:val="001E4EEA"/>
    <w:rsid w:val="001E619F"/>
    <w:rsid w:val="001E6D6D"/>
    <w:rsid w:val="001E74F6"/>
    <w:rsid w:val="001F00B5"/>
    <w:rsid w:val="001F015C"/>
    <w:rsid w:val="001F08B8"/>
    <w:rsid w:val="001F0AFF"/>
    <w:rsid w:val="001F7282"/>
    <w:rsid w:val="001F7D4C"/>
    <w:rsid w:val="002008C9"/>
    <w:rsid w:val="00200B89"/>
    <w:rsid w:val="00202ABE"/>
    <w:rsid w:val="0020400F"/>
    <w:rsid w:val="002041B9"/>
    <w:rsid w:val="00204C66"/>
    <w:rsid w:val="00205502"/>
    <w:rsid w:val="00206032"/>
    <w:rsid w:val="002066DF"/>
    <w:rsid w:val="002103F9"/>
    <w:rsid w:val="00211521"/>
    <w:rsid w:val="002117A6"/>
    <w:rsid w:val="00214107"/>
    <w:rsid w:val="002143DC"/>
    <w:rsid w:val="00215CF0"/>
    <w:rsid w:val="002169E7"/>
    <w:rsid w:val="002171AE"/>
    <w:rsid w:val="002173DF"/>
    <w:rsid w:val="00220231"/>
    <w:rsid w:val="00220866"/>
    <w:rsid w:val="00220BCE"/>
    <w:rsid w:val="002210D9"/>
    <w:rsid w:val="00223183"/>
    <w:rsid w:val="0022473C"/>
    <w:rsid w:val="00224DEB"/>
    <w:rsid w:val="00225154"/>
    <w:rsid w:val="00225447"/>
    <w:rsid w:val="00230CE8"/>
    <w:rsid w:val="00230F73"/>
    <w:rsid w:val="00231688"/>
    <w:rsid w:val="002338EC"/>
    <w:rsid w:val="00235FEE"/>
    <w:rsid w:val="00236D56"/>
    <w:rsid w:val="00241703"/>
    <w:rsid w:val="002423AC"/>
    <w:rsid w:val="00243C2F"/>
    <w:rsid w:val="002445CE"/>
    <w:rsid w:val="00244F7A"/>
    <w:rsid w:val="002468A9"/>
    <w:rsid w:val="00247652"/>
    <w:rsid w:val="00247998"/>
    <w:rsid w:val="00250706"/>
    <w:rsid w:val="00250A95"/>
    <w:rsid w:val="00250D59"/>
    <w:rsid w:val="00251465"/>
    <w:rsid w:val="00251B8D"/>
    <w:rsid w:val="0025258F"/>
    <w:rsid w:val="00252C36"/>
    <w:rsid w:val="0025465D"/>
    <w:rsid w:val="00257194"/>
    <w:rsid w:val="002607C3"/>
    <w:rsid w:val="00262BA0"/>
    <w:rsid w:val="00265440"/>
    <w:rsid w:val="002678EE"/>
    <w:rsid w:val="00270325"/>
    <w:rsid w:val="0027321B"/>
    <w:rsid w:val="00273397"/>
    <w:rsid w:val="00274C1F"/>
    <w:rsid w:val="00276198"/>
    <w:rsid w:val="002767E0"/>
    <w:rsid w:val="00276C02"/>
    <w:rsid w:val="00277F7F"/>
    <w:rsid w:val="0028227C"/>
    <w:rsid w:val="00282E32"/>
    <w:rsid w:val="002834C5"/>
    <w:rsid w:val="002848EB"/>
    <w:rsid w:val="00286671"/>
    <w:rsid w:val="002871C4"/>
    <w:rsid w:val="00290903"/>
    <w:rsid w:val="00291B7D"/>
    <w:rsid w:val="00291CD7"/>
    <w:rsid w:val="002930D9"/>
    <w:rsid w:val="002936C1"/>
    <w:rsid w:val="00294DFA"/>
    <w:rsid w:val="002956D2"/>
    <w:rsid w:val="002963FA"/>
    <w:rsid w:val="002965D3"/>
    <w:rsid w:val="002A0AE7"/>
    <w:rsid w:val="002A1A5F"/>
    <w:rsid w:val="002A25DC"/>
    <w:rsid w:val="002A3E5F"/>
    <w:rsid w:val="002A618F"/>
    <w:rsid w:val="002B0761"/>
    <w:rsid w:val="002B0FC5"/>
    <w:rsid w:val="002B23C1"/>
    <w:rsid w:val="002B312A"/>
    <w:rsid w:val="002B3579"/>
    <w:rsid w:val="002B52B6"/>
    <w:rsid w:val="002B6569"/>
    <w:rsid w:val="002C0021"/>
    <w:rsid w:val="002C0377"/>
    <w:rsid w:val="002C4761"/>
    <w:rsid w:val="002C6EBB"/>
    <w:rsid w:val="002C7A0F"/>
    <w:rsid w:val="002D3406"/>
    <w:rsid w:val="002D4017"/>
    <w:rsid w:val="002E193E"/>
    <w:rsid w:val="002E253B"/>
    <w:rsid w:val="002E2AC6"/>
    <w:rsid w:val="002E33C7"/>
    <w:rsid w:val="002E4ADE"/>
    <w:rsid w:val="002E5221"/>
    <w:rsid w:val="002E5EFD"/>
    <w:rsid w:val="002E6D6C"/>
    <w:rsid w:val="002F1D13"/>
    <w:rsid w:val="002F44D6"/>
    <w:rsid w:val="002F51EC"/>
    <w:rsid w:val="002F6A22"/>
    <w:rsid w:val="002F7C18"/>
    <w:rsid w:val="00301168"/>
    <w:rsid w:val="003043DC"/>
    <w:rsid w:val="0030630D"/>
    <w:rsid w:val="00312292"/>
    <w:rsid w:val="00312841"/>
    <w:rsid w:val="0031499A"/>
    <w:rsid w:val="003151B2"/>
    <w:rsid w:val="00321129"/>
    <w:rsid w:val="00321A09"/>
    <w:rsid w:val="00321A84"/>
    <w:rsid w:val="00321D9D"/>
    <w:rsid w:val="00322743"/>
    <w:rsid w:val="003249E4"/>
    <w:rsid w:val="00324B27"/>
    <w:rsid w:val="003264FA"/>
    <w:rsid w:val="003356AE"/>
    <w:rsid w:val="00335F86"/>
    <w:rsid w:val="00336C0D"/>
    <w:rsid w:val="00344910"/>
    <w:rsid w:val="00350CFA"/>
    <w:rsid w:val="00350DE1"/>
    <w:rsid w:val="00353287"/>
    <w:rsid w:val="003540FE"/>
    <w:rsid w:val="003560DC"/>
    <w:rsid w:val="00357399"/>
    <w:rsid w:val="003612CB"/>
    <w:rsid w:val="0036244A"/>
    <w:rsid w:val="00364035"/>
    <w:rsid w:val="00365243"/>
    <w:rsid w:val="003656EF"/>
    <w:rsid w:val="0036671C"/>
    <w:rsid w:val="00366A17"/>
    <w:rsid w:val="00367B7C"/>
    <w:rsid w:val="0037099B"/>
    <w:rsid w:val="00370E0B"/>
    <w:rsid w:val="00370EDC"/>
    <w:rsid w:val="00371C97"/>
    <w:rsid w:val="00372BDC"/>
    <w:rsid w:val="00376ED8"/>
    <w:rsid w:val="00380CB0"/>
    <w:rsid w:val="00380FFF"/>
    <w:rsid w:val="0038159F"/>
    <w:rsid w:val="00381893"/>
    <w:rsid w:val="003822B4"/>
    <w:rsid w:val="003822E9"/>
    <w:rsid w:val="0038312C"/>
    <w:rsid w:val="00384831"/>
    <w:rsid w:val="003849E6"/>
    <w:rsid w:val="00384D17"/>
    <w:rsid w:val="00385BF6"/>
    <w:rsid w:val="003864C0"/>
    <w:rsid w:val="00391FEA"/>
    <w:rsid w:val="003920D4"/>
    <w:rsid w:val="003962A9"/>
    <w:rsid w:val="003964A3"/>
    <w:rsid w:val="003A2400"/>
    <w:rsid w:val="003A253D"/>
    <w:rsid w:val="003A2F97"/>
    <w:rsid w:val="003A30FD"/>
    <w:rsid w:val="003A4E35"/>
    <w:rsid w:val="003A53AD"/>
    <w:rsid w:val="003A65ED"/>
    <w:rsid w:val="003A6BF3"/>
    <w:rsid w:val="003B1452"/>
    <w:rsid w:val="003B2893"/>
    <w:rsid w:val="003B2F7F"/>
    <w:rsid w:val="003B4FA1"/>
    <w:rsid w:val="003B5F72"/>
    <w:rsid w:val="003B7E43"/>
    <w:rsid w:val="003C0DE7"/>
    <w:rsid w:val="003C0EF0"/>
    <w:rsid w:val="003C1858"/>
    <w:rsid w:val="003C1E6C"/>
    <w:rsid w:val="003C1FE0"/>
    <w:rsid w:val="003C29CE"/>
    <w:rsid w:val="003C3063"/>
    <w:rsid w:val="003C57A4"/>
    <w:rsid w:val="003C70CE"/>
    <w:rsid w:val="003C7A48"/>
    <w:rsid w:val="003D102C"/>
    <w:rsid w:val="003D29B3"/>
    <w:rsid w:val="003D484D"/>
    <w:rsid w:val="003D5D22"/>
    <w:rsid w:val="003E111D"/>
    <w:rsid w:val="003E1982"/>
    <w:rsid w:val="003E6FAA"/>
    <w:rsid w:val="003E7A70"/>
    <w:rsid w:val="003F1794"/>
    <w:rsid w:val="003F1C19"/>
    <w:rsid w:val="003F1FD8"/>
    <w:rsid w:val="003F4306"/>
    <w:rsid w:val="003F54C1"/>
    <w:rsid w:val="003F552D"/>
    <w:rsid w:val="003F668D"/>
    <w:rsid w:val="003F6A3E"/>
    <w:rsid w:val="003F769A"/>
    <w:rsid w:val="003F7861"/>
    <w:rsid w:val="00400849"/>
    <w:rsid w:val="0040188D"/>
    <w:rsid w:val="00402BA3"/>
    <w:rsid w:val="00403A11"/>
    <w:rsid w:val="004052FB"/>
    <w:rsid w:val="004066A1"/>
    <w:rsid w:val="00407ECE"/>
    <w:rsid w:val="00410FEA"/>
    <w:rsid w:val="0041155F"/>
    <w:rsid w:val="00413FE8"/>
    <w:rsid w:val="00414053"/>
    <w:rsid w:val="00415E2A"/>
    <w:rsid w:val="00416970"/>
    <w:rsid w:val="00417C3F"/>
    <w:rsid w:val="00421812"/>
    <w:rsid w:val="00422E6E"/>
    <w:rsid w:val="004262AA"/>
    <w:rsid w:val="00430DA7"/>
    <w:rsid w:val="00431E8A"/>
    <w:rsid w:val="004332DD"/>
    <w:rsid w:val="00435DD8"/>
    <w:rsid w:val="004369C9"/>
    <w:rsid w:val="004420E0"/>
    <w:rsid w:val="00443FFD"/>
    <w:rsid w:val="00444B51"/>
    <w:rsid w:val="00446D10"/>
    <w:rsid w:val="00450CE3"/>
    <w:rsid w:val="004524C8"/>
    <w:rsid w:val="004536E0"/>
    <w:rsid w:val="004544F5"/>
    <w:rsid w:val="00454BAB"/>
    <w:rsid w:val="0045762F"/>
    <w:rsid w:val="00457CCA"/>
    <w:rsid w:val="00460296"/>
    <w:rsid w:val="00460C0F"/>
    <w:rsid w:val="00461206"/>
    <w:rsid w:val="00462138"/>
    <w:rsid w:val="0046286B"/>
    <w:rsid w:val="00464501"/>
    <w:rsid w:val="004649B7"/>
    <w:rsid w:val="00464DDC"/>
    <w:rsid w:val="00465964"/>
    <w:rsid w:val="00465F39"/>
    <w:rsid w:val="00466971"/>
    <w:rsid w:val="00467F93"/>
    <w:rsid w:val="00470C7C"/>
    <w:rsid w:val="00471254"/>
    <w:rsid w:val="0047211E"/>
    <w:rsid w:val="00474E3D"/>
    <w:rsid w:val="0047578A"/>
    <w:rsid w:val="00476C2F"/>
    <w:rsid w:val="004800AF"/>
    <w:rsid w:val="004808A4"/>
    <w:rsid w:val="004819EF"/>
    <w:rsid w:val="00482468"/>
    <w:rsid w:val="004863AF"/>
    <w:rsid w:val="00486EBC"/>
    <w:rsid w:val="00487086"/>
    <w:rsid w:val="00491406"/>
    <w:rsid w:val="0049153F"/>
    <w:rsid w:val="00493A69"/>
    <w:rsid w:val="00495B35"/>
    <w:rsid w:val="00496E48"/>
    <w:rsid w:val="004979CA"/>
    <w:rsid w:val="004A3659"/>
    <w:rsid w:val="004A6EC0"/>
    <w:rsid w:val="004A70BC"/>
    <w:rsid w:val="004A75E4"/>
    <w:rsid w:val="004B1219"/>
    <w:rsid w:val="004B2E30"/>
    <w:rsid w:val="004B3CBC"/>
    <w:rsid w:val="004B5880"/>
    <w:rsid w:val="004C3DAB"/>
    <w:rsid w:val="004C6AAA"/>
    <w:rsid w:val="004C71A8"/>
    <w:rsid w:val="004D1059"/>
    <w:rsid w:val="004D1D28"/>
    <w:rsid w:val="004D244C"/>
    <w:rsid w:val="004D2837"/>
    <w:rsid w:val="004E0655"/>
    <w:rsid w:val="004E0970"/>
    <w:rsid w:val="004E0C9A"/>
    <w:rsid w:val="004E0CE6"/>
    <w:rsid w:val="004E2CE9"/>
    <w:rsid w:val="004E321D"/>
    <w:rsid w:val="004E6A29"/>
    <w:rsid w:val="004E712E"/>
    <w:rsid w:val="004E752A"/>
    <w:rsid w:val="004F0DEA"/>
    <w:rsid w:val="004F1751"/>
    <w:rsid w:val="004F2375"/>
    <w:rsid w:val="004F2437"/>
    <w:rsid w:val="004F3F5C"/>
    <w:rsid w:val="004F4448"/>
    <w:rsid w:val="004F49F9"/>
    <w:rsid w:val="004F6B7F"/>
    <w:rsid w:val="00500422"/>
    <w:rsid w:val="00500D3E"/>
    <w:rsid w:val="005012F8"/>
    <w:rsid w:val="00504E9F"/>
    <w:rsid w:val="00506E45"/>
    <w:rsid w:val="00512EFE"/>
    <w:rsid w:val="00512F85"/>
    <w:rsid w:val="00513068"/>
    <w:rsid w:val="005168B9"/>
    <w:rsid w:val="00520EE1"/>
    <w:rsid w:val="005215DB"/>
    <w:rsid w:val="00522528"/>
    <w:rsid w:val="00524F8B"/>
    <w:rsid w:val="00525702"/>
    <w:rsid w:val="005257F6"/>
    <w:rsid w:val="0052598A"/>
    <w:rsid w:val="00530AF8"/>
    <w:rsid w:val="00531548"/>
    <w:rsid w:val="005319B3"/>
    <w:rsid w:val="005331A9"/>
    <w:rsid w:val="005347D2"/>
    <w:rsid w:val="00535302"/>
    <w:rsid w:val="00536D4C"/>
    <w:rsid w:val="00536FC8"/>
    <w:rsid w:val="005402F1"/>
    <w:rsid w:val="00540AC4"/>
    <w:rsid w:val="00544AD0"/>
    <w:rsid w:val="0054642C"/>
    <w:rsid w:val="005472D0"/>
    <w:rsid w:val="00551022"/>
    <w:rsid w:val="005510BB"/>
    <w:rsid w:val="00551408"/>
    <w:rsid w:val="00551BA8"/>
    <w:rsid w:val="0055207E"/>
    <w:rsid w:val="005539F2"/>
    <w:rsid w:val="00553F82"/>
    <w:rsid w:val="0055489C"/>
    <w:rsid w:val="005548A0"/>
    <w:rsid w:val="00555B22"/>
    <w:rsid w:val="0055739C"/>
    <w:rsid w:val="0055779C"/>
    <w:rsid w:val="00560D1E"/>
    <w:rsid w:val="005611E6"/>
    <w:rsid w:val="00561B21"/>
    <w:rsid w:val="005622AB"/>
    <w:rsid w:val="00566433"/>
    <w:rsid w:val="00567BC1"/>
    <w:rsid w:val="00567E94"/>
    <w:rsid w:val="005711A6"/>
    <w:rsid w:val="00575D0F"/>
    <w:rsid w:val="00577FA9"/>
    <w:rsid w:val="005809B1"/>
    <w:rsid w:val="0058217F"/>
    <w:rsid w:val="00583D9E"/>
    <w:rsid w:val="00585574"/>
    <w:rsid w:val="00586318"/>
    <w:rsid w:val="0058754A"/>
    <w:rsid w:val="00587A8A"/>
    <w:rsid w:val="0059101F"/>
    <w:rsid w:val="00592BDC"/>
    <w:rsid w:val="00592C60"/>
    <w:rsid w:val="00593C96"/>
    <w:rsid w:val="00594259"/>
    <w:rsid w:val="00595611"/>
    <w:rsid w:val="005962B1"/>
    <w:rsid w:val="005A2BF4"/>
    <w:rsid w:val="005A49B1"/>
    <w:rsid w:val="005A52E7"/>
    <w:rsid w:val="005A7AA4"/>
    <w:rsid w:val="005B2FF0"/>
    <w:rsid w:val="005B36FC"/>
    <w:rsid w:val="005B3A8C"/>
    <w:rsid w:val="005B408C"/>
    <w:rsid w:val="005B493B"/>
    <w:rsid w:val="005B5063"/>
    <w:rsid w:val="005B7CCC"/>
    <w:rsid w:val="005C00FE"/>
    <w:rsid w:val="005C0C19"/>
    <w:rsid w:val="005C248F"/>
    <w:rsid w:val="005C3484"/>
    <w:rsid w:val="005C4BEF"/>
    <w:rsid w:val="005D16EF"/>
    <w:rsid w:val="005D4C55"/>
    <w:rsid w:val="005D6A9A"/>
    <w:rsid w:val="005D7A55"/>
    <w:rsid w:val="005E1369"/>
    <w:rsid w:val="005E1616"/>
    <w:rsid w:val="005E3276"/>
    <w:rsid w:val="005E497B"/>
    <w:rsid w:val="005E4B1D"/>
    <w:rsid w:val="005E548E"/>
    <w:rsid w:val="005E682D"/>
    <w:rsid w:val="005E733B"/>
    <w:rsid w:val="005F1A30"/>
    <w:rsid w:val="005F2B58"/>
    <w:rsid w:val="005F3C00"/>
    <w:rsid w:val="005F45C5"/>
    <w:rsid w:val="005F4C2E"/>
    <w:rsid w:val="005F4EB8"/>
    <w:rsid w:val="005F5011"/>
    <w:rsid w:val="005F561E"/>
    <w:rsid w:val="005F6173"/>
    <w:rsid w:val="005F7118"/>
    <w:rsid w:val="005F7207"/>
    <w:rsid w:val="005F7BCA"/>
    <w:rsid w:val="006016AE"/>
    <w:rsid w:val="006017BE"/>
    <w:rsid w:val="00602625"/>
    <w:rsid w:val="00603DE1"/>
    <w:rsid w:val="006049D5"/>
    <w:rsid w:val="00610A69"/>
    <w:rsid w:val="00610C02"/>
    <w:rsid w:val="006127EB"/>
    <w:rsid w:val="00613EE1"/>
    <w:rsid w:val="00615A70"/>
    <w:rsid w:val="00616A4D"/>
    <w:rsid w:val="00620BAA"/>
    <w:rsid w:val="00624BF7"/>
    <w:rsid w:val="006310A8"/>
    <w:rsid w:val="00631D2B"/>
    <w:rsid w:val="00634546"/>
    <w:rsid w:val="00634B36"/>
    <w:rsid w:val="00636968"/>
    <w:rsid w:val="00636E17"/>
    <w:rsid w:val="00643810"/>
    <w:rsid w:val="00645EC6"/>
    <w:rsid w:val="00647644"/>
    <w:rsid w:val="00651714"/>
    <w:rsid w:val="0065296B"/>
    <w:rsid w:val="00652AAF"/>
    <w:rsid w:val="00653F9E"/>
    <w:rsid w:val="00654285"/>
    <w:rsid w:val="00654FE9"/>
    <w:rsid w:val="00655EE5"/>
    <w:rsid w:val="0066134D"/>
    <w:rsid w:val="006646F7"/>
    <w:rsid w:val="00664FD2"/>
    <w:rsid w:val="00665918"/>
    <w:rsid w:val="00667B76"/>
    <w:rsid w:val="00674A03"/>
    <w:rsid w:val="0067652F"/>
    <w:rsid w:val="006811C2"/>
    <w:rsid w:val="00682C88"/>
    <w:rsid w:val="00682E93"/>
    <w:rsid w:val="00685312"/>
    <w:rsid w:val="0068773B"/>
    <w:rsid w:val="00692E73"/>
    <w:rsid w:val="00693084"/>
    <w:rsid w:val="00695DB5"/>
    <w:rsid w:val="00696010"/>
    <w:rsid w:val="0069663A"/>
    <w:rsid w:val="006A0D0C"/>
    <w:rsid w:val="006A193A"/>
    <w:rsid w:val="006A24A6"/>
    <w:rsid w:val="006A2F53"/>
    <w:rsid w:val="006A32C0"/>
    <w:rsid w:val="006A571E"/>
    <w:rsid w:val="006A5FEE"/>
    <w:rsid w:val="006B58F1"/>
    <w:rsid w:val="006B6360"/>
    <w:rsid w:val="006C2901"/>
    <w:rsid w:val="006C5D7B"/>
    <w:rsid w:val="006C5FFE"/>
    <w:rsid w:val="006C6019"/>
    <w:rsid w:val="006C626D"/>
    <w:rsid w:val="006C696C"/>
    <w:rsid w:val="006D0AFC"/>
    <w:rsid w:val="006D168D"/>
    <w:rsid w:val="006D1EAC"/>
    <w:rsid w:val="006D2BBF"/>
    <w:rsid w:val="006D2C15"/>
    <w:rsid w:val="006D42C4"/>
    <w:rsid w:val="006D4364"/>
    <w:rsid w:val="006D4BF9"/>
    <w:rsid w:val="006D5F6F"/>
    <w:rsid w:val="006E05C9"/>
    <w:rsid w:val="006E14A0"/>
    <w:rsid w:val="006E2AE4"/>
    <w:rsid w:val="006E306C"/>
    <w:rsid w:val="006E3F69"/>
    <w:rsid w:val="006E5936"/>
    <w:rsid w:val="006E5C46"/>
    <w:rsid w:val="006E7E7C"/>
    <w:rsid w:val="006F08A7"/>
    <w:rsid w:val="006F2735"/>
    <w:rsid w:val="006F299E"/>
    <w:rsid w:val="006F2FC6"/>
    <w:rsid w:val="006F454B"/>
    <w:rsid w:val="006F5255"/>
    <w:rsid w:val="006F537F"/>
    <w:rsid w:val="006F5F70"/>
    <w:rsid w:val="006F6824"/>
    <w:rsid w:val="006F7EA9"/>
    <w:rsid w:val="0070058D"/>
    <w:rsid w:val="0070091F"/>
    <w:rsid w:val="007050D7"/>
    <w:rsid w:val="00705610"/>
    <w:rsid w:val="00706BF8"/>
    <w:rsid w:val="00706D9A"/>
    <w:rsid w:val="00707680"/>
    <w:rsid w:val="007112AF"/>
    <w:rsid w:val="00711490"/>
    <w:rsid w:val="00711C25"/>
    <w:rsid w:val="0071256C"/>
    <w:rsid w:val="007146A3"/>
    <w:rsid w:val="00715C10"/>
    <w:rsid w:val="007214B7"/>
    <w:rsid w:val="00721862"/>
    <w:rsid w:val="00721FFA"/>
    <w:rsid w:val="0072419E"/>
    <w:rsid w:val="00731D2E"/>
    <w:rsid w:val="0073437A"/>
    <w:rsid w:val="007346DC"/>
    <w:rsid w:val="0073599E"/>
    <w:rsid w:val="0073702C"/>
    <w:rsid w:val="007378D2"/>
    <w:rsid w:val="00743CD2"/>
    <w:rsid w:val="007451D2"/>
    <w:rsid w:val="00750710"/>
    <w:rsid w:val="0075349F"/>
    <w:rsid w:val="007567CF"/>
    <w:rsid w:val="007568D2"/>
    <w:rsid w:val="00760C6B"/>
    <w:rsid w:val="007612ED"/>
    <w:rsid w:val="00761343"/>
    <w:rsid w:val="007615E6"/>
    <w:rsid w:val="00767A2A"/>
    <w:rsid w:val="00767E01"/>
    <w:rsid w:val="00772340"/>
    <w:rsid w:val="007753FF"/>
    <w:rsid w:val="0077565C"/>
    <w:rsid w:val="00775A12"/>
    <w:rsid w:val="0077683C"/>
    <w:rsid w:val="0077702F"/>
    <w:rsid w:val="00781BA4"/>
    <w:rsid w:val="00782238"/>
    <w:rsid w:val="00782C60"/>
    <w:rsid w:val="00783735"/>
    <w:rsid w:val="00784E81"/>
    <w:rsid w:val="0078548F"/>
    <w:rsid w:val="00787B87"/>
    <w:rsid w:val="007906F4"/>
    <w:rsid w:val="00791079"/>
    <w:rsid w:val="007921ED"/>
    <w:rsid w:val="00792385"/>
    <w:rsid w:val="007935A4"/>
    <w:rsid w:val="007944C9"/>
    <w:rsid w:val="00795CB4"/>
    <w:rsid w:val="007A15F3"/>
    <w:rsid w:val="007A1F3F"/>
    <w:rsid w:val="007A40DA"/>
    <w:rsid w:val="007A5055"/>
    <w:rsid w:val="007A6689"/>
    <w:rsid w:val="007B0CA7"/>
    <w:rsid w:val="007B1E24"/>
    <w:rsid w:val="007B3489"/>
    <w:rsid w:val="007B3B94"/>
    <w:rsid w:val="007B3C26"/>
    <w:rsid w:val="007B3C70"/>
    <w:rsid w:val="007B3E09"/>
    <w:rsid w:val="007B5BDB"/>
    <w:rsid w:val="007C1667"/>
    <w:rsid w:val="007C1BCF"/>
    <w:rsid w:val="007C2719"/>
    <w:rsid w:val="007C2F05"/>
    <w:rsid w:val="007C44B0"/>
    <w:rsid w:val="007C45C8"/>
    <w:rsid w:val="007C7051"/>
    <w:rsid w:val="007C71DD"/>
    <w:rsid w:val="007C7D2F"/>
    <w:rsid w:val="007D0C20"/>
    <w:rsid w:val="007D160D"/>
    <w:rsid w:val="007D4E82"/>
    <w:rsid w:val="007D736C"/>
    <w:rsid w:val="007E2E79"/>
    <w:rsid w:val="007E43D9"/>
    <w:rsid w:val="007E6A0D"/>
    <w:rsid w:val="007E6A5D"/>
    <w:rsid w:val="007E6BFB"/>
    <w:rsid w:val="007F22D6"/>
    <w:rsid w:val="007F5B58"/>
    <w:rsid w:val="007F63C7"/>
    <w:rsid w:val="0080028D"/>
    <w:rsid w:val="00801F0B"/>
    <w:rsid w:val="008025FA"/>
    <w:rsid w:val="00802AF2"/>
    <w:rsid w:val="00803439"/>
    <w:rsid w:val="00803803"/>
    <w:rsid w:val="00804789"/>
    <w:rsid w:val="0080552C"/>
    <w:rsid w:val="00805B84"/>
    <w:rsid w:val="00806D7A"/>
    <w:rsid w:val="00807332"/>
    <w:rsid w:val="00807976"/>
    <w:rsid w:val="00807DFC"/>
    <w:rsid w:val="00813EFA"/>
    <w:rsid w:val="00815E11"/>
    <w:rsid w:val="008162CA"/>
    <w:rsid w:val="00816D9C"/>
    <w:rsid w:val="00823C7E"/>
    <w:rsid w:val="00823E32"/>
    <w:rsid w:val="008247FE"/>
    <w:rsid w:val="008275E1"/>
    <w:rsid w:val="00827820"/>
    <w:rsid w:val="00831D29"/>
    <w:rsid w:val="0083300E"/>
    <w:rsid w:val="00835307"/>
    <w:rsid w:val="008379D2"/>
    <w:rsid w:val="00841967"/>
    <w:rsid w:val="0084270D"/>
    <w:rsid w:val="0084495A"/>
    <w:rsid w:val="00845A67"/>
    <w:rsid w:val="008464A3"/>
    <w:rsid w:val="008475D2"/>
    <w:rsid w:val="0085063B"/>
    <w:rsid w:val="00851B7E"/>
    <w:rsid w:val="00852F5E"/>
    <w:rsid w:val="0085388F"/>
    <w:rsid w:val="00853A36"/>
    <w:rsid w:val="00853AC5"/>
    <w:rsid w:val="00853F9D"/>
    <w:rsid w:val="00855A5A"/>
    <w:rsid w:val="00855BAF"/>
    <w:rsid w:val="00860B08"/>
    <w:rsid w:val="00861713"/>
    <w:rsid w:val="008622A4"/>
    <w:rsid w:val="008632AE"/>
    <w:rsid w:val="008651B1"/>
    <w:rsid w:val="00865EB5"/>
    <w:rsid w:val="00871502"/>
    <w:rsid w:val="00871B00"/>
    <w:rsid w:val="008735AC"/>
    <w:rsid w:val="00874AAC"/>
    <w:rsid w:val="00874EEE"/>
    <w:rsid w:val="00875340"/>
    <w:rsid w:val="00875C55"/>
    <w:rsid w:val="00882165"/>
    <w:rsid w:val="008828ED"/>
    <w:rsid w:val="00883C32"/>
    <w:rsid w:val="00884DC4"/>
    <w:rsid w:val="00885761"/>
    <w:rsid w:val="008858D7"/>
    <w:rsid w:val="00886179"/>
    <w:rsid w:val="00886BFD"/>
    <w:rsid w:val="008875B7"/>
    <w:rsid w:val="0089025D"/>
    <w:rsid w:val="00890E6F"/>
    <w:rsid w:val="008910A9"/>
    <w:rsid w:val="00891B56"/>
    <w:rsid w:val="0089413A"/>
    <w:rsid w:val="008964E8"/>
    <w:rsid w:val="00897658"/>
    <w:rsid w:val="00897B16"/>
    <w:rsid w:val="00897C4E"/>
    <w:rsid w:val="008A139E"/>
    <w:rsid w:val="008B1E1A"/>
    <w:rsid w:val="008B22C3"/>
    <w:rsid w:val="008B2C73"/>
    <w:rsid w:val="008B2CC2"/>
    <w:rsid w:val="008B2F7D"/>
    <w:rsid w:val="008B52A5"/>
    <w:rsid w:val="008B5F23"/>
    <w:rsid w:val="008B68C9"/>
    <w:rsid w:val="008B6A8B"/>
    <w:rsid w:val="008C187C"/>
    <w:rsid w:val="008C2278"/>
    <w:rsid w:val="008C39C2"/>
    <w:rsid w:val="008C4109"/>
    <w:rsid w:val="008C5ED3"/>
    <w:rsid w:val="008C6B8D"/>
    <w:rsid w:val="008C70B8"/>
    <w:rsid w:val="008D24CE"/>
    <w:rsid w:val="008D261A"/>
    <w:rsid w:val="008D4666"/>
    <w:rsid w:val="008D46B3"/>
    <w:rsid w:val="008D7EC7"/>
    <w:rsid w:val="008E00C1"/>
    <w:rsid w:val="008E0770"/>
    <w:rsid w:val="008E0C89"/>
    <w:rsid w:val="008E19C4"/>
    <w:rsid w:val="008E3A78"/>
    <w:rsid w:val="008E46F3"/>
    <w:rsid w:val="008E6381"/>
    <w:rsid w:val="008F129A"/>
    <w:rsid w:val="008F1AB7"/>
    <w:rsid w:val="008F25F9"/>
    <w:rsid w:val="008F268B"/>
    <w:rsid w:val="008F3AA5"/>
    <w:rsid w:val="008F4B1A"/>
    <w:rsid w:val="008F5320"/>
    <w:rsid w:val="008F5529"/>
    <w:rsid w:val="008F733A"/>
    <w:rsid w:val="009014DB"/>
    <w:rsid w:val="009016FF"/>
    <w:rsid w:val="00904E5E"/>
    <w:rsid w:val="0091056B"/>
    <w:rsid w:val="00910D75"/>
    <w:rsid w:val="009122D4"/>
    <w:rsid w:val="00913C34"/>
    <w:rsid w:val="00915608"/>
    <w:rsid w:val="009164A9"/>
    <w:rsid w:val="0092036D"/>
    <w:rsid w:val="009206B7"/>
    <w:rsid w:val="009214BC"/>
    <w:rsid w:val="00923CF0"/>
    <w:rsid w:val="00923D80"/>
    <w:rsid w:val="00927FE4"/>
    <w:rsid w:val="009333C0"/>
    <w:rsid w:val="0093461B"/>
    <w:rsid w:val="00934CDE"/>
    <w:rsid w:val="00934DFD"/>
    <w:rsid w:val="00936B73"/>
    <w:rsid w:val="009378E0"/>
    <w:rsid w:val="00937DD8"/>
    <w:rsid w:val="00941F11"/>
    <w:rsid w:val="00941F66"/>
    <w:rsid w:val="00942EAD"/>
    <w:rsid w:val="00944EC6"/>
    <w:rsid w:val="00945374"/>
    <w:rsid w:val="009455F1"/>
    <w:rsid w:val="00945D6F"/>
    <w:rsid w:val="009475A0"/>
    <w:rsid w:val="0095035F"/>
    <w:rsid w:val="00951283"/>
    <w:rsid w:val="00952A81"/>
    <w:rsid w:val="009538DB"/>
    <w:rsid w:val="00954347"/>
    <w:rsid w:val="00960EA0"/>
    <w:rsid w:val="009627B6"/>
    <w:rsid w:val="009658BB"/>
    <w:rsid w:val="00966A04"/>
    <w:rsid w:val="00973E77"/>
    <w:rsid w:val="009742B6"/>
    <w:rsid w:val="00974913"/>
    <w:rsid w:val="009765AC"/>
    <w:rsid w:val="00980132"/>
    <w:rsid w:val="00980246"/>
    <w:rsid w:val="00980CF0"/>
    <w:rsid w:val="009824E4"/>
    <w:rsid w:val="009826BE"/>
    <w:rsid w:val="00982E29"/>
    <w:rsid w:val="00983625"/>
    <w:rsid w:val="00984DAD"/>
    <w:rsid w:val="00985FC6"/>
    <w:rsid w:val="0098620C"/>
    <w:rsid w:val="00986C92"/>
    <w:rsid w:val="00987DD7"/>
    <w:rsid w:val="00991D74"/>
    <w:rsid w:val="00993303"/>
    <w:rsid w:val="00993507"/>
    <w:rsid w:val="00993B55"/>
    <w:rsid w:val="009948F1"/>
    <w:rsid w:val="0099503E"/>
    <w:rsid w:val="009A0DCB"/>
    <w:rsid w:val="009A0FB1"/>
    <w:rsid w:val="009A1208"/>
    <w:rsid w:val="009A12D8"/>
    <w:rsid w:val="009A1B73"/>
    <w:rsid w:val="009A1CEA"/>
    <w:rsid w:val="009A20B6"/>
    <w:rsid w:val="009A40B5"/>
    <w:rsid w:val="009A4D5B"/>
    <w:rsid w:val="009A4F61"/>
    <w:rsid w:val="009A5348"/>
    <w:rsid w:val="009A61A6"/>
    <w:rsid w:val="009B07A1"/>
    <w:rsid w:val="009B1DEE"/>
    <w:rsid w:val="009B2574"/>
    <w:rsid w:val="009B3A1F"/>
    <w:rsid w:val="009B5112"/>
    <w:rsid w:val="009C3BB9"/>
    <w:rsid w:val="009C4151"/>
    <w:rsid w:val="009C5494"/>
    <w:rsid w:val="009C5CF6"/>
    <w:rsid w:val="009C6545"/>
    <w:rsid w:val="009C7B5F"/>
    <w:rsid w:val="009D0F5C"/>
    <w:rsid w:val="009D1F87"/>
    <w:rsid w:val="009D235C"/>
    <w:rsid w:val="009D2FBB"/>
    <w:rsid w:val="009D34BD"/>
    <w:rsid w:val="009D3D5E"/>
    <w:rsid w:val="009D4A80"/>
    <w:rsid w:val="009D4F6D"/>
    <w:rsid w:val="009D533C"/>
    <w:rsid w:val="009D5BCF"/>
    <w:rsid w:val="009D753B"/>
    <w:rsid w:val="009D7C9F"/>
    <w:rsid w:val="009E091F"/>
    <w:rsid w:val="009E2258"/>
    <w:rsid w:val="009E4A61"/>
    <w:rsid w:val="009E5165"/>
    <w:rsid w:val="009E57C6"/>
    <w:rsid w:val="009E6826"/>
    <w:rsid w:val="009E7285"/>
    <w:rsid w:val="009E7D27"/>
    <w:rsid w:val="009F0C21"/>
    <w:rsid w:val="009F3855"/>
    <w:rsid w:val="009F550C"/>
    <w:rsid w:val="009F5C8B"/>
    <w:rsid w:val="009F71A7"/>
    <w:rsid w:val="009F7322"/>
    <w:rsid w:val="00A01AD3"/>
    <w:rsid w:val="00A02BD0"/>
    <w:rsid w:val="00A0370F"/>
    <w:rsid w:val="00A066E1"/>
    <w:rsid w:val="00A07406"/>
    <w:rsid w:val="00A10C1E"/>
    <w:rsid w:val="00A1152A"/>
    <w:rsid w:val="00A11B87"/>
    <w:rsid w:val="00A12C15"/>
    <w:rsid w:val="00A13285"/>
    <w:rsid w:val="00A14924"/>
    <w:rsid w:val="00A162D4"/>
    <w:rsid w:val="00A16F9E"/>
    <w:rsid w:val="00A170B1"/>
    <w:rsid w:val="00A205C3"/>
    <w:rsid w:val="00A213D5"/>
    <w:rsid w:val="00A21875"/>
    <w:rsid w:val="00A2296D"/>
    <w:rsid w:val="00A2408E"/>
    <w:rsid w:val="00A273D2"/>
    <w:rsid w:val="00A27757"/>
    <w:rsid w:val="00A3323E"/>
    <w:rsid w:val="00A339CD"/>
    <w:rsid w:val="00A340C7"/>
    <w:rsid w:val="00A34B76"/>
    <w:rsid w:val="00A366A4"/>
    <w:rsid w:val="00A37318"/>
    <w:rsid w:val="00A37B84"/>
    <w:rsid w:val="00A40766"/>
    <w:rsid w:val="00A43191"/>
    <w:rsid w:val="00A4324D"/>
    <w:rsid w:val="00A43389"/>
    <w:rsid w:val="00A43C58"/>
    <w:rsid w:val="00A43D96"/>
    <w:rsid w:val="00A4402B"/>
    <w:rsid w:val="00A46768"/>
    <w:rsid w:val="00A47D9A"/>
    <w:rsid w:val="00A5622E"/>
    <w:rsid w:val="00A57609"/>
    <w:rsid w:val="00A5765F"/>
    <w:rsid w:val="00A6298A"/>
    <w:rsid w:val="00A62D26"/>
    <w:rsid w:val="00A65A3E"/>
    <w:rsid w:val="00A701EB"/>
    <w:rsid w:val="00A70DD3"/>
    <w:rsid w:val="00A71671"/>
    <w:rsid w:val="00A72713"/>
    <w:rsid w:val="00A730CD"/>
    <w:rsid w:val="00A732B4"/>
    <w:rsid w:val="00A74A74"/>
    <w:rsid w:val="00A7662B"/>
    <w:rsid w:val="00A77607"/>
    <w:rsid w:val="00A77E63"/>
    <w:rsid w:val="00A81440"/>
    <w:rsid w:val="00A82A31"/>
    <w:rsid w:val="00A8358E"/>
    <w:rsid w:val="00A83E6F"/>
    <w:rsid w:val="00A908EB"/>
    <w:rsid w:val="00A9332C"/>
    <w:rsid w:val="00A937B8"/>
    <w:rsid w:val="00A93D0B"/>
    <w:rsid w:val="00A97190"/>
    <w:rsid w:val="00A976FE"/>
    <w:rsid w:val="00A97802"/>
    <w:rsid w:val="00AA1167"/>
    <w:rsid w:val="00AA1C81"/>
    <w:rsid w:val="00AA3084"/>
    <w:rsid w:val="00AA32B0"/>
    <w:rsid w:val="00AA4968"/>
    <w:rsid w:val="00AA4EE0"/>
    <w:rsid w:val="00AA55B3"/>
    <w:rsid w:val="00AA5EF9"/>
    <w:rsid w:val="00AA661F"/>
    <w:rsid w:val="00AA6991"/>
    <w:rsid w:val="00AA7347"/>
    <w:rsid w:val="00AA76C7"/>
    <w:rsid w:val="00AA7B6F"/>
    <w:rsid w:val="00AB03A3"/>
    <w:rsid w:val="00AB120C"/>
    <w:rsid w:val="00AB45E9"/>
    <w:rsid w:val="00AC1A50"/>
    <w:rsid w:val="00AC2396"/>
    <w:rsid w:val="00AC253D"/>
    <w:rsid w:val="00AC2942"/>
    <w:rsid w:val="00AC2C9E"/>
    <w:rsid w:val="00AC4396"/>
    <w:rsid w:val="00AC47E0"/>
    <w:rsid w:val="00AD11BC"/>
    <w:rsid w:val="00AD1701"/>
    <w:rsid w:val="00AD2665"/>
    <w:rsid w:val="00AD4AF0"/>
    <w:rsid w:val="00AD4B21"/>
    <w:rsid w:val="00AD61D7"/>
    <w:rsid w:val="00AD6850"/>
    <w:rsid w:val="00AE1B55"/>
    <w:rsid w:val="00AE1E28"/>
    <w:rsid w:val="00AE48DE"/>
    <w:rsid w:val="00AE4F23"/>
    <w:rsid w:val="00AF06C5"/>
    <w:rsid w:val="00AF0E30"/>
    <w:rsid w:val="00AF45E9"/>
    <w:rsid w:val="00AF6F8D"/>
    <w:rsid w:val="00B0015D"/>
    <w:rsid w:val="00B01FA3"/>
    <w:rsid w:val="00B037BD"/>
    <w:rsid w:val="00B049C3"/>
    <w:rsid w:val="00B07366"/>
    <w:rsid w:val="00B11801"/>
    <w:rsid w:val="00B11855"/>
    <w:rsid w:val="00B1197F"/>
    <w:rsid w:val="00B12A56"/>
    <w:rsid w:val="00B16FE3"/>
    <w:rsid w:val="00B218A6"/>
    <w:rsid w:val="00B22A88"/>
    <w:rsid w:val="00B22AC1"/>
    <w:rsid w:val="00B237DF"/>
    <w:rsid w:val="00B23E57"/>
    <w:rsid w:val="00B25E49"/>
    <w:rsid w:val="00B262CF"/>
    <w:rsid w:val="00B272C2"/>
    <w:rsid w:val="00B27E71"/>
    <w:rsid w:val="00B3010F"/>
    <w:rsid w:val="00B308AA"/>
    <w:rsid w:val="00B32C08"/>
    <w:rsid w:val="00B32DD4"/>
    <w:rsid w:val="00B34309"/>
    <w:rsid w:val="00B345F5"/>
    <w:rsid w:val="00B358CD"/>
    <w:rsid w:val="00B35E23"/>
    <w:rsid w:val="00B4039E"/>
    <w:rsid w:val="00B40E22"/>
    <w:rsid w:val="00B4104D"/>
    <w:rsid w:val="00B416D7"/>
    <w:rsid w:val="00B41D12"/>
    <w:rsid w:val="00B427AC"/>
    <w:rsid w:val="00B444EA"/>
    <w:rsid w:val="00B44B3F"/>
    <w:rsid w:val="00B4589E"/>
    <w:rsid w:val="00B50E4D"/>
    <w:rsid w:val="00B534F4"/>
    <w:rsid w:val="00B5400C"/>
    <w:rsid w:val="00B54822"/>
    <w:rsid w:val="00B64492"/>
    <w:rsid w:val="00B6502D"/>
    <w:rsid w:val="00B7077A"/>
    <w:rsid w:val="00B7390A"/>
    <w:rsid w:val="00B73B24"/>
    <w:rsid w:val="00B74826"/>
    <w:rsid w:val="00B75ACF"/>
    <w:rsid w:val="00B77795"/>
    <w:rsid w:val="00B801BE"/>
    <w:rsid w:val="00B80CC1"/>
    <w:rsid w:val="00B816B5"/>
    <w:rsid w:val="00B819D9"/>
    <w:rsid w:val="00B82130"/>
    <w:rsid w:val="00B82519"/>
    <w:rsid w:val="00B82671"/>
    <w:rsid w:val="00B8482D"/>
    <w:rsid w:val="00B860B7"/>
    <w:rsid w:val="00B86D6C"/>
    <w:rsid w:val="00B9162E"/>
    <w:rsid w:val="00B92DFD"/>
    <w:rsid w:val="00B932CB"/>
    <w:rsid w:val="00B94702"/>
    <w:rsid w:val="00B95408"/>
    <w:rsid w:val="00B955AC"/>
    <w:rsid w:val="00B95CD1"/>
    <w:rsid w:val="00B96E3A"/>
    <w:rsid w:val="00BA099F"/>
    <w:rsid w:val="00BA0D28"/>
    <w:rsid w:val="00BA0E1B"/>
    <w:rsid w:val="00BA27F7"/>
    <w:rsid w:val="00BA2CC9"/>
    <w:rsid w:val="00BA3C83"/>
    <w:rsid w:val="00BA4D80"/>
    <w:rsid w:val="00BA57AC"/>
    <w:rsid w:val="00BA5D3A"/>
    <w:rsid w:val="00BA6107"/>
    <w:rsid w:val="00BB085A"/>
    <w:rsid w:val="00BB0C27"/>
    <w:rsid w:val="00BB3F84"/>
    <w:rsid w:val="00BB4263"/>
    <w:rsid w:val="00BB643C"/>
    <w:rsid w:val="00BC06D5"/>
    <w:rsid w:val="00BC06E9"/>
    <w:rsid w:val="00BC278B"/>
    <w:rsid w:val="00BC2B25"/>
    <w:rsid w:val="00BC2E86"/>
    <w:rsid w:val="00BC2F62"/>
    <w:rsid w:val="00BC2FA2"/>
    <w:rsid w:val="00BC31A4"/>
    <w:rsid w:val="00BC33E7"/>
    <w:rsid w:val="00BC454C"/>
    <w:rsid w:val="00BC4E96"/>
    <w:rsid w:val="00BC66C1"/>
    <w:rsid w:val="00BD25EA"/>
    <w:rsid w:val="00BD3F80"/>
    <w:rsid w:val="00BD6B52"/>
    <w:rsid w:val="00BD7D49"/>
    <w:rsid w:val="00BD7EB8"/>
    <w:rsid w:val="00BE0DC5"/>
    <w:rsid w:val="00BE2708"/>
    <w:rsid w:val="00BE2C2A"/>
    <w:rsid w:val="00BE2E26"/>
    <w:rsid w:val="00BE36C7"/>
    <w:rsid w:val="00BE6ECA"/>
    <w:rsid w:val="00BE7D62"/>
    <w:rsid w:val="00BF087D"/>
    <w:rsid w:val="00BF1D74"/>
    <w:rsid w:val="00BF24CD"/>
    <w:rsid w:val="00BF2614"/>
    <w:rsid w:val="00BF6329"/>
    <w:rsid w:val="00BF6447"/>
    <w:rsid w:val="00C00CCB"/>
    <w:rsid w:val="00C07863"/>
    <w:rsid w:val="00C10726"/>
    <w:rsid w:val="00C12DDE"/>
    <w:rsid w:val="00C13BA0"/>
    <w:rsid w:val="00C14F85"/>
    <w:rsid w:val="00C15526"/>
    <w:rsid w:val="00C15CC3"/>
    <w:rsid w:val="00C15F8D"/>
    <w:rsid w:val="00C201C6"/>
    <w:rsid w:val="00C21B7D"/>
    <w:rsid w:val="00C23BFC"/>
    <w:rsid w:val="00C27E7E"/>
    <w:rsid w:val="00C305D2"/>
    <w:rsid w:val="00C30AB6"/>
    <w:rsid w:val="00C32ABC"/>
    <w:rsid w:val="00C35A38"/>
    <w:rsid w:val="00C36C6F"/>
    <w:rsid w:val="00C40679"/>
    <w:rsid w:val="00C502C6"/>
    <w:rsid w:val="00C52A1F"/>
    <w:rsid w:val="00C52CB3"/>
    <w:rsid w:val="00C538EB"/>
    <w:rsid w:val="00C555BE"/>
    <w:rsid w:val="00C56466"/>
    <w:rsid w:val="00C5646D"/>
    <w:rsid w:val="00C575FA"/>
    <w:rsid w:val="00C61275"/>
    <w:rsid w:val="00C61618"/>
    <w:rsid w:val="00C62837"/>
    <w:rsid w:val="00C64392"/>
    <w:rsid w:val="00C64833"/>
    <w:rsid w:val="00C654FB"/>
    <w:rsid w:val="00C719FF"/>
    <w:rsid w:val="00C71C2F"/>
    <w:rsid w:val="00C74F19"/>
    <w:rsid w:val="00C77CE8"/>
    <w:rsid w:val="00C801F5"/>
    <w:rsid w:val="00C8050F"/>
    <w:rsid w:val="00C815E8"/>
    <w:rsid w:val="00C827C9"/>
    <w:rsid w:val="00C83145"/>
    <w:rsid w:val="00C864F2"/>
    <w:rsid w:val="00C90347"/>
    <w:rsid w:val="00C9046C"/>
    <w:rsid w:val="00C913CA"/>
    <w:rsid w:val="00C92A54"/>
    <w:rsid w:val="00C946AC"/>
    <w:rsid w:val="00C96F51"/>
    <w:rsid w:val="00C97765"/>
    <w:rsid w:val="00CA2AF3"/>
    <w:rsid w:val="00CA491A"/>
    <w:rsid w:val="00CA494E"/>
    <w:rsid w:val="00CA64AD"/>
    <w:rsid w:val="00CB0120"/>
    <w:rsid w:val="00CB23B4"/>
    <w:rsid w:val="00CB3FA4"/>
    <w:rsid w:val="00CB7515"/>
    <w:rsid w:val="00CB786E"/>
    <w:rsid w:val="00CB7B0B"/>
    <w:rsid w:val="00CC36D0"/>
    <w:rsid w:val="00CC43B0"/>
    <w:rsid w:val="00CC5065"/>
    <w:rsid w:val="00CD009B"/>
    <w:rsid w:val="00CD1B1D"/>
    <w:rsid w:val="00CD20E3"/>
    <w:rsid w:val="00CD3D22"/>
    <w:rsid w:val="00CD4937"/>
    <w:rsid w:val="00CD4CCE"/>
    <w:rsid w:val="00CD5400"/>
    <w:rsid w:val="00CD5687"/>
    <w:rsid w:val="00CE0159"/>
    <w:rsid w:val="00CE3D9C"/>
    <w:rsid w:val="00CE44A7"/>
    <w:rsid w:val="00CE4792"/>
    <w:rsid w:val="00CE61AC"/>
    <w:rsid w:val="00CE621D"/>
    <w:rsid w:val="00CE63CE"/>
    <w:rsid w:val="00CE6757"/>
    <w:rsid w:val="00CF0806"/>
    <w:rsid w:val="00CF0A18"/>
    <w:rsid w:val="00CF329A"/>
    <w:rsid w:val="00CF37D9"/>
    <w:rsid w:val="00CF4244"/>
    <w:rsid w:val="00CF5283"/>
    <w:rsid w:val="00CF5708"/>
    <w:rsid w:val="00CF699E"/>
    <w:rsid w:val="00CF74DA"/>
    <w:rsid w:val="00CF7ADB"/>
    <w:rsid w:val="00D0037D"/>
    <w:rsid w:val="00D00824"/>
    <w:rsid w:val="00D00DB2"/>
    <w:rsid w:val="00D033E7"/>
    <w:rsid w:val="00D0404E"/>
    <w:rsid w:val="00D05411"/>
    <w:rsid w:val="00D065C0"/>
    <w:rsid w:val="00D0698B"/>
    <w:rsid w:val="00D106D2"/>
    <w:rsid w:val="00D1129D"/>
    <w:rsid w:val="00D11A57"/>
    <w:rsid w:val="00D165CD"/>
    <w:rsid w:val="00D1681E"/>
    <w:rsid w:val="00D173C4"/>
    <w:rsid w:val="00D204D1"/>
    <w:rsid w:val="00D213C7"/>
    <w:rsid w:val="00D21E93"/>
    <w:rsid w:val="00D24AB8"/>
    <w:rsid w:val="00D24FCB"/>
    <w:rsid w:val="00D258C9"/>
    <w:rsid w:val="00D279AB"/>
    <w:rsid w:val="00D27A0B"/>
    <w:rsid w:val="00D27EE9"/>
    <w:rsid w:val="00D32433"/>
    <w:rsid w:val="00D337B1"/>
    <w:rsid w:val="00D353B1"/>
    <w:rsid w:val="00D36B6F"/>
    <w:rsid w:val="00D37244"/>
    <w:rsid w:val="00D37B10"/>
    <w:rsid w:val="00D4154E"/>
    <w:rsid w:val="00D43F7F"/>
    <w:rsid w:val="00D4659F"/>
    <w:rsid w:val="00D4674F"/>
    <w:rsid w:val="00D471C9"/>
    <w:rsid w:val="00D5124C"/>
    <w:rsid w:val="00D52F4F"/>
    <w:rsid w:val="00D55C98"/>
    <w:rsid w:val="00D56648"/>
    <w:rsid w:val="00D567AF"/>
    <w:rsid w:val="00D56CC4"/>
    <w:rsid w:val="00D6284F"/>
    <w:rsid w:val="00D640CB"/>
    <w:rsid w:val="00D643A3"/>
    <w:rsid w:val="00D64C55"/>
    <w:rsid w:val="00D67CB7"/>
    <w:rsid w:val="00D67DC3"/>
    <w:rsid w:val="00D727C7"/>
    <w:rsid w:val="00D7288E"/>
    <w:rsid w:val="00D74040"/>
    <w:rsid w:val="00D742B5"/>
    <w:rsid w:val="00D768E1"/>
    <w:rsid w:val="00D772AF"/>
    <w:rsid w:val="00D773DE"/>
    <w:rsid w:val="00D8004F"/>
    <w:rsid w:val="00D814C1"/>
    <w:rsid w:val="00D81F83"/>
    <w:rsid w:val="00D838BE"/>
    <w:rsid w:val="00D83CEE"/>
    <w:rsid w:val="00D84DD0"/>
    <w:rsid w:val="00D86C91"/>
    <w:rsid w:val="00D8760E"/>
    <w:rsid w:val="00D911E7"/>
    <w:rsid w:val="00D91988"/>
    <w:rsid w:val="00D929CF"/>
    <w:rsid w:val="00D934A2"/>
    <w:rsid w:val="00D9477E"/>
    <w:rsid w:val="00D94B2C"/>
    <w:rsid w:val="00D950AF"/>
    <w:rsid w:val="00D9546E"/>
    <w:rsid w:val="00D95760"/>
    <w:rsid w:val="00D9589C"/>
    <w:rsid w:val="00D95CED"/>
    <w:rsid w:val="00D96B60"/>
    <w:rsid w:val="00D973EE"/>
    <w:rsid w:val="00D9755A"/>
    <w:rsid w:val="00DA1CA0"/>
    <w:rsid w:val="00DA4493"/>
    <w:rsid w:val="00DB0A62"/>
    <w:rsid w:val="00DB185B"/>
    <w:rsid w:val="00DB360C"/>
    <w:rsid w:val="00DB3A41"/>
    <w:rsid w:val="00DB61B5"/>
    <w:rsid w:val="00DB66ED"/>
    <w:rsid w:val="00DB6D19"/>
    <w:rsid w:val="00DB6FE7"/>
    <w:rsid w:val="00DB7EE6"/>
    <w:rsid w:val="00DC22FA"/>
    <w:rsid w:val="00DC2CFB"/>
    <w:rsid w:val="00DD198B"/>
    <w:rsid w:val="00DD602D"/>
    <w:rsid w:val="00DD76F3"/>
    <w:rsid w:val="00DE112C"/>
    <w:rsid w:val="00DE1570"/>
    <w:rsid w:val="00DE3949"/>
    <w:rsid w:val="00DE4EF5"/>
    <w:rsid w:val="00DE6CCF"/>
    <w:rsid w:val="00DE768F"/>
    <w:rsid w:val="00DF1D30"/>
    <w:rsid w:val="00DF30D7"/>
    <w:rsid w:val="00DF4D12"/>
    <w:rsid w:val="00DF58EB"/>
    <w:rsid w:val="00E0147B"/>
    <w:rsid w:val="00E108A5"/>
    <w:rsid w:val="00E1352E"/>
    <w:rsid w:val="00E13B6A"/>
    <w:rsid w:val="00E1697E"/>
    <w:rsid w:val="00E17506"/>
    <w:rsid w:val="00E202CA"/>
    <w:rsid w:val="00E2249F"/>
    <w:rsid w:val="00E24D77"/>
    <w:rsid w:val="00E27E2C"/>
    <w:rsid w:val="00E30E5A"/>
    <w:rsid w:val="00E317F7"/>
    <w:rsid w:val="00E3329B"/>
    <w:rsid w:val="00E35B90"/>
    <w:rsid w:val="00E35FEF"/>
    <w:rsid w:val="00E40861"/>
    <w:rsid w:val="00E41982"/>
    <w:rsid w:val="00E42A05"/>
    <w:rsid w:val="00E43450"/>
    <w:rsid w:val="00E44369"/>
    <w:rsid w:val="00E447EA"/>
    <w:rsid w:val="00E452DB"/>
    <w:rsid w:val="00E46779"/>
    <w:rsid w:val="00E47176"/>
    <w:rsid w:val="00E5692A"/>
    <w:rsid w:val="00E6074B"/>
    <w:rsid w:val="00E60E3C"/>
    <w:rsid w:val="00E62244"/>
    <w:rsid w:val="00E6249D"/>
    <w:rsid w:val="00E63053"/>
    <w:rsid w:val="00E65109"/>
    <w:rsid w:val="00E66EC6"/>
    <w:rsid w:val="00E7033C"/>
    <w:rsid w:val="00E70DB3"/>
    <w:rsid w:val="00E71F02"/>
    <w:rsid w:val="00E736C3"/>
    <w:rsid w:val="00E73C47"/>
    <w:rsid w:val="00E76D88"/>
    <w:rsid w:val="00E80E13"/>
    <w:rsid w:val="00E831AA"/>
    <w:rsid w:val="00E87291"/>
    <w:rsid w:val="00E9008E"/>
    <w:rsid w:val="00E90F3D"/>
    <w:rsid w:val="00E936DB"/>
    <w:rsid w:val="00E93707"/>
    <w:rsid w:val="00E94837"/>
    <w:rsid w:val="00E9725F"/>
    <w:rsid w:val="00EA078F"/>
    <w:rsid w:val="00EA0EF0"/>
    <w:rsid w:val="00EA6189"/>
    <w:rsid w:val="00EA712D"/>
    <w:rsid w:val="00EB0539"/>
    <w:rsid w:val="00EB06F8"/>
    <w:rsid w:val="00EB21D6"/>
    <w:rsid w:val="00EB5232"/>
    <w:rsid w:val="00EB70D5"/>
    <w:rsid w:val="00EC03F3"/>
    <w:rsid w:val="00ED2746"/>
    <w:rsid w:val="00ED2972"/>
    <w:rsid w:val="00ED3282"/>
    <w:rsid w:val="00ED3E9C"/>
    <w:rsid w:val="00ED41E0"/>
    <w:rsid w:val="00ED488D"/>
    <w:rsid w:val="00ED48EA"/>
    <w:rsid w:val="00ED56C4"/>
    <w:rsid w:val="00ED5835"/>
    <w:rsid w:val="00ED6AC9"/>
    <w:rsid w:val="00ED7425"/>
    <w:rsid w:val="00EE1D37"/>
    <w:rsid w:val="00EE3024"/>
    <w:rsid w:val="00EE624B"/>
    <w:rsid w:val="00EE79E1"/>
    <w:rsid w:val="00EF0716"/>
    <w:rsid w:val="00EF2765"/>
    <w:rsid w:val="00EF3F81"/>
    <w:rsid w:val="00EF44B5"/>
    <w:rsid w:val="00EF62A9"/>
    <w:rsid w:val="00EF725C"/>
    <w:rsid w:val="00EF7A3E"/>
    <w:rsid w:val="00F01C04"/>
    <w:rsid w:val="00F02607"/>
    <w:rsid w:val="00F04C7B"/>
    <w:rsid w:val="00F05643"/>
    <w:rsid w:val="00F0690C"/>
    <w:rsid w:val="00F1066E"/>
    <w:rsid w:val="00F10A37"/>
    <w:rsid w:val="00F11722"/>
    <w:rsid w:val="00F11B57"/>
    <w:rsid w:val="00F138BC"/>
    <w:rsid w:val="00F17740"/>
    <w:rsid w:val="00F223FC"/>
    <w:rsid w:val="00F23978"/>
    <w:rsid w:val="00F26709"/>
    <w:rsid w:val="00F26A4A"/>
    <w:rsid w:val="00F32477"/>
    <w:rsid w:val="00F32C3E"/>
    <w:rsid w:val="00F32CBA"/>
    <w:rsid w:val="00F32FA2"/>
    <w:rsid w:val="00F357B3"/>
    <w:rsid w:val="00F35FA4"/>
    <w:rsid w:val="00F4006C"/>
    <w:rsid w:val="00F41789"/>
    <w:rsid w:val="00F41AC8"/>
    <w:rsid w:val="00F45333"/>
    <w:rsid w:val="00F4578A"/>
    <w:rsid w:val="00F45FAA"/>
    <w:rsid w:val="00F46AD9"/>
    <w:rsid w:val="00F47DDD"/>
    <w:rsid w:val="00F52E8F"/>
    <w:rsid w:val="00F53CB0"/>
    <w:rsid w:val="00F546AB"/>
    <w:rsid w:val="00F5673C"/>
    <w:rsid w:val="00F56B10"/>
    <w:rsid w:val="00F63A5A"/>
    <w:rsid w:val="00F6439F"/>
    <w:rsid w:val="00F647E8"/>
    <w:rsid w:val="00F65FF6"/>
    <w:rsid w:val="00F66045"/>
    <w:rsid w:val="00F70485"/>
    <w:rsid w:val="00F70C25"/>
    <w:rsid w:val="00F71AB6"/>
    <w:rsid w:val="00F71B85"/>
    <w:rsid w:val="00F73A5F"/>
    <w:rsid w:val="00F7640F"/>
    <w:rsid w:val="00F80D4A"/>
    <w:rsid w:val="00F9052B"/>
    <w:rsid w:val="00F90797"/>
    <w:rsid w:val="00F96640"/>
    <w:rsid w:val="00F967AD"/>
    <w:rsid w:val="00F9724C"/>
    <w:rsid w:val="00F97348"/>
    <w:rsid w:val="00FA0A96"/>
    <w:rsid w:val="00FA13F2"/>
    <w:rsid w:val="00FA17E9"/>
    <w:rsid w:val="00FA3701"/>
    <w:rsid w:val="00FA3E09"/>
    <w:rsid w:val="00FA63AF"/>
    <w:rsid w:val="00FA682F"/>
    <w:rsid w:val="00FA6FD4"/>
    <w:rsid w:val="00FA7421"/>
    <w:rsid w:val="00FB09AD"/>
    <w:rsid w:val="00FB1323"/>
    <w:rsid w:val="00FB15ED"/>
    <w:rsid w:val="00FB2C36"/>
    <w:rsid w:val="00FB4CDB"/>
    <w:rsid w:val="00FB5C95"/>
    <w:rsid w:val="00FB7FF2"/>
    <w:rsid w:val="00FC06F4"/>
    <w:rsid w:val="00FC2827"/>
    <w:rsid w:val="00FC3352"/>
    <w:rsid w:val="00FC4271"/>
    <w:rsid w:val="00FC677C"/>
    <w:rsid w:val="00FD29CE"/>
    <w:rsid w:val="00FD3115"/>
    <w:rsid w:val="00FD473F"/>
    <w:rsid w:val="00FD6019"/>
    <w:rsid w:val="00FD6269"/>
    <w:rsid w:val="00FD7988"/>
    <w:rsid w:val="00FE055D"/>
    <w:rsid w:val="00FE4AE8"/>
    <w:rsid w:val="00FE5826"/>
    <w:rsid w:val="00FE6305"/>
    <w:rsid w:val="00FE7885"/>
    <w:rsid w:val="00FF0033"/>
    <w:rsid w:val="00FF2C4D"/>
    <w:rsid w:val="00FF3C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D3BAE"/>
  <w15:docId w15:val="{DDFCBF2C-F478-3240-BE32-A1D8ED008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semiHidden="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locked="0" w:semiHidden="1" w:uiPriority="0" w:unhideWhenUsed="1" w:qFormat="1"/>
    <w:lsdException w:name="table of authorities" w:semiHidden="1"/>
    <w:lsdException w:name="macro" w:semiHidden="1" w:uiPriority="0"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iPriority="0" w:unhideWhenUsed="1" w:qFormat="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uiPriority="33" w:qFormat="1"/>
    <w:lsdException w:name="Bibliography" w:semiHidden="1" w:uiPriority="37"/>
    <w:lsdException w:name="TOC Heading" w:semiHidden="1" w:uiPriority="39"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semiHidden/>
    <w:rsid w:val="0007495A"/>
    <w:pPr>
      <w:spacing w:after="180" w:line="240" w:lineRule="auto"/>
      <w:ind w:firstLine="288"/>
      <w:jc w:val="both"/>
    </w:pPr>
    <w:rPr>
      <w:rFonts w:ascii="Palatino" w:eastAsia="Times New Roman" w:hAnsi="Palatino" w:cs="Times New Roman"/>
      <w:color w:val="000000"/>
      <w:sz w:val="20"/>
      <w:szCs w:val="20"/>
    </w:rPr>
  </w:style>
  <w:style w:type="paragraph" w:styleId="Heading1">
    <w:name w:val="heading 1"/>
    <w:next w:val="Normal"/>
    <w:link w:val="Heading1Char"/>
    <w:semiHidden/>
    <w:qFormat/>
    <w:locked/>
    <w:rsid w:val="0007495A"/>
    <w:pPr>
      <w:keepNext/>
      <w:spacing w:before="360" w:after="180" w:line="240" w:lineRule="auto"/>
      <w:outlineLvl w:val="0"/>
    </w:pPr>
    <w:rPr>
      <w:rFonts w:ascii="Palatino" w:eastAsia="Times New Roman" w:hAnsi="Palatino" w:cs="Times New Roman"/>
      <w:b/>
      <w:color w:val="000000"/>
      <w:sz w:val="26"/>
      <w:szCs w:val="20"/>
    </w:rPr>
  </w:style>
  <w:style w:type="paragraph" w:styleId="Heading2">
    <w:name w:val="heading 2"/>
    <w:basedOn w:val="Heading1"/>
    <w:next w:val="Normal"/>
    <w:link w:val="Heading2Char"/>
    <w:semiHidden/>
    <w:qFormat/>
    <w:locked/>
    <w:rsid w:val="0007495A"/>
    <w:pPr>
      <w:spacing w:before="200"/>
      <w:outlineLvl w:val="1"/>
    </w:pPr>
    <w:rPr>
      <w:b w:val="0"/>
      <w:i/>
      <w:sz w:val="24"/>
    </w:rPr>
  </w:style>
  <w:style w:type="paragraph" w:styleId="Heading3">
    <w:name w:val="heading 3"/>
    <w:basedOn w:val="Normal"/>
    <w:next w:val="Normal"/>
    <w:link w:val="Heading3Char"/>
    <w:semiHidden/>
    <w:qFormat/>
    <w:locked/>
    <w:rsid w:val="0007495A"/>
    <w:pPr>
      <w:outlineLvl w:val="2"/>
    </w:pPr>
  </w:style>
  <w:style w:type="paragraph" w:styleId="Heading4">
    <w:name w:val="heading 4"/>
    <w:basedOn w:val="Normal"/>
    <w:next w:val="Normal"/>
    <w:link w:val="Heading4Char"/>
    <w:uiPriority w:val="9"/>
    <w:semiHidden/>
    <w:qFormat/>
    <w:locked/>
    <w:rsid w:val="0007495A"/>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qFormat/>
    <w:locked/>
    <w:rsid w:val="0007495A"/>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qFormat/>
    <w:locked/>
    <w:rsid w:val="0007495A"/>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qFormat/>
    <w:locked/>
    <w:rsid w:val="0007495A"/>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locked/>
    <w:rsid w:val="0007495A"/>
    <w:pPr>
      <w:keepNext/>
      <w:keepLines/>
      <w:numPr>
        <w:ilvl w:val="7"/>
        <w:numId w:val="4"/>
      </w:numPr>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qFormat/>
    <w:locked/>
    <w:rsid w:val="0007495A"/>
    <w:pPr>
      <w:keepNext/>
      <w:keepLines/>
      <w:numPr>
        <w:ilvl w:val="8"/>
        <w:numId w:val="4"/>
      </w:numPr>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controlnumber"/>
    <w:link w:val="HeaderChar"/>
    <w:semiHidden/>
    <w:locked/>
    <w:rsid w:val="0007495A"/>
    <w:pPr>
      <w:jc w:val="left"/>
    </w:pPr>
  </w:style>
  <w:style w:type="character" w:customStyle="1" w:styleId="HeaderChar">
    <w:name w:val="Header Char"/>
    <w:basedOn w:val="DefaultParagraphFont"/>
    <w:link w:val="Header"/>
    <w:semiHidden/>
    <w:rsid w:val="0007495A"/>
    <w:rPr>
      <w:rFonts w:ascii="Arial" w:eastAsia="Times New Roman" w:hAnsi="Arial" w:cs="Times New Roman"/>
      <w:b/>
      <w:caps/>
      <w:color w:val="000000"/>
      <w:spacing w:val="22"/>
      <w:sz w:val="21"/>
      <w:szCs w:val="20"/>
    </w:rPr>
  </w:style>
  <w:style w:type="paragraph" w:styleId="Footer">
    <w:name w:val="footer"/>
    <w:basedOn w:val="Normal"/>
    <w:link w:val="FooterChar"/>
    <w:semiHidden/>
    <w:locked/>
    <w:rsid w:val="0007495A"/>
    <w:pPr>
      <w:pBdr>
        <w:top w:val="single" w:sz="12" w:space="1" w:color="auto"/>
      </w:pBdr>
      <w:tabs>
        <w:tab w:val="center" w:pos="4320"/>
        <w:tab w:val="right" w:pos="8640"/>
      </w:tabs>
      <w:spacing w:before="120" w:after="0"/>
    </w:pPr>
    <w:rPr>
      <w:rFonts w:ascii="Helvetica" w:hAnsi="Helvetica"/>
      <w:b/>
      <w:sz w:val="18"/>
    </w:rPr>
  </w:style>
  <w:style w:type="character" w:customStyle="1" w:styleId="FooterChar">
    <w:name w:val="Footer Char"/>
    <w:basedOn w:val="DefaultParagraphFont"/>
    <w:link w:val="Footer"/>
    <w:semiHidden/>
    <w:rsid w:val="0007495A"/>
    <w:rPr>
      <w:rFonts w:ascii="Helvetica" w:eastAsia="Times New Roman" w:hAnsi="Helvetica" w:cs="Times New Roman"/>
      <w:b/>
      <w:color w:val="000000"/>
      <w:sz w:val="18"/>
      <w:szCs w:val="20"/>
    </w:rPr>
  </w:style>
  <w:style w:type="paragraph" w:styleId="BalloonText">
    <w:name w:val="Balloon Text"/>
    <w:basedOn w:val="Normal"/>
    <w:link w:val="BalloonTextChar"/>
    <w:semiHidden/>
    <w:locked/>
    <w:rsid w:val="0007495A"/>
    <w:pPr>
      <w:spacing w:after="0"/>
    </w:pPr>
    <w:rPr>
      <w:rFonts w:ascii="Tahoma" w:hAnsi="Tahoma" w:cs="Tahoma"/>
      <w:sz w:val="16"/>
      <w:szCs w:val="16"/>
    </w:rPr>
  </w:style>
  <w:style w:type="character" w:customStyle="1" w:styleId="BalloonTextChar">
    <w:name w:val="Balloon Text Char"/>
    <w:basedOn w:val="DefaultParagraphFont"/>
    <w:link w:val="BalloonText"/>
    <w:semiHidden/>
    <w:rsid w:val="0007495A"/>
    <w:rPr>
      <w:rFonts w:ascii="Tahoma" w:eastAsia="Times New Roman" w:hAnsi="Tahoma" w:cs="Tahoma"/>
      <w:color w:val="000000"/>
      <w:sz w:val="16"/>
      <w:szCs w:val="16"/>
    </w:rPr>
  </w:style>
  <w:style w:type="character" w:styleId="BookTitle">
    <w:name w:val="Book Title"/>
    <w:basedOn w:val="DefaultParagraphFont"/>
    <w:uiPriority w:val="33"/>
    <w:semiHidden/>
    <w:qFormat/>
    <w:locked/>
    <w:rsid w:val="0007495A"/>
    <w:rPr>
      <w:b/>
      <w:bCs/>
      <w:smallCaps/>
      <w:spacing w:val="5"/>
      <w:lang w:val="en-US"/>
    </w:rPr>
  </w:style>
  <w:style w:type="paragraph" w:customStyle="1" w:styleId="appendixtitle">
    <w:name w:val="appendix title"/>
    <w:next w:val="normaltext"/>
    <w:qFormat/>
    <w:rsid w:val="0007495A"/>
    <w:pPr>
      <w:spacing w:before="200" w:after="180"/>
      <w:outlineLvl w:val="1"/>
    </w:pPr>
    <w:rPr>
      <w:rFonts w:ascii="Book Antiqua" w:eastAsia="Times New Roman" w:hAnsi="Book Antiqua" w:cs="Times New Roman"/>
      <w:b/>
      <w:color w:val="000000"/>
      <w:sz w:val="26"/>
      <w:szCs w:val="20"/>
    </w:rPr>
  </w:style>
  <w:style w:type="paragraph" w:customStyle="1" w:styleId="bibliographytitle">
    <w:name w:val="bibliography title"/>
    <w:next w:val="normaltext"/>
    <w:qFormat/>
    <w:rsid w:val="0007495A"/>
    <w:pPr>
      <w:spacing w:before="360" w:after="180" w:line="240" w:lineRule="auto"/>
      <w:outlineLvl w:val="1"/>
    </w:pPr>
    <w:rPr>
      <w:rFonts w:ascii="Book Antiqua" w:eastAsia="Times New Roman" w:hAnsi="Book Antiqua" w:cs="Times New Roman"/>
      <w:b/>
      <w:color w:val="000000"/>
      <w:sz w:val="26"/>
      <w:szCs w:val="20"/>
    </w:rPr>
  </w:style>
  <w:style w:type="paragraph" w:customStyle="1" w:styleId="blockquote">
    <w:name w:val="blockquote"/>
    <w:qFormat/>
    <w:rsid w:val="0007495A"/>
    <w:pPr>
      <w:spacing w:after="180" w:line="240" w:lineRule="auto"/>
      <w:ind w:left="576" w:right="576" w:firstLine="288"/>
      <w:jc w:val="both"/>
    </w:pPr>
    <w:rPr>
      <w:rFonts w:ascii="Book Antiqua" w:eastAsia="Times New Roman" w:hAnsi="Book Antiqua" w:cs="Times New Roman"/>
      <w:color w:val="000000"/>
      <w:sz w:val="20"/>
      <w:szCs w:val="20"/>
    </w:rPr>
  </w:style>
  <w:style w:type="paragraph" w:customStyle="1" w:styleId="bridgehead">
    <w:name w:val="bridgehead"/>
    <w:next w:val="normaltext"/>
    <w:rsid w:val="0007495A"/>
    <w:pPr>
      <w:spacing w:after="0" w:line="240" w:lineRule="auto"/>
      <w:outlineLvl w:val="6"/>
    </w:pPr>
    <w:rPr>
      <w:rFonts w:ascii="Book Antiqua" w:eastAsia="Times New Roman" w:hAnsi="Book Antiqua" w:cs="Times New Roman"/>
      <w:b/>
      <w:color w:val="000000"/>
      <w:sz w:val="20"/>
      <w:szCs w:val="20"/>
    </w:rPr>
  </w:style>
  <w:style w:type="paragraph" w:customStyle="1" w:styleId="casetitle">
    <w:name w:val="case title"/>
    <w:next w:val="normaltext"/>
    <w:qFormat/>
    <w:rsid w:val="0007495A"/>
    <w:pPr>
      <w:keepNext/>
      <w:keepLines/>
      <w:spacing w:before="240" w:after="380" w:line="240" w:lineRule="auto"/>
      <w:outlineLvl w:val="0"/>
    </w:pPr>
    <w:rPr>
      <w:rFonts w:ascii="Book Antiqua" w:eastAsia="Times New Roman" w:hAnsi="Book Antiqua" w:cs="Times New Roman"/>
      <w:b/>
      <w:color w:val="000000"/>
      <w:sz w:val="38"/>
      <w:szCs w:val="20"/>
    </w:rPr>
  </w:style>
  <w:style w:type="paragraph" w:customStyle="1" w:styleId="copyright">
    <w:name w:val="copyright"/>
    <w:basedOn w:val="Normal"/>
    <w:next w:val="disclaimer"/>
    <w:rsid w:val="0007495A"/>
    <w:pPr>
      <w:widowControl w:val="0"/>
      <w:spacing w:after="0"/>
      <w:ind w:firstLine="0"/>
    </w:pPr>
    <w:rPr>
      <w:rFonts w:ascii="Book Antiqua" w:hAnsi="Book Antiqua"/>
      <w:sz w:val="14"/>
    </w:rPr>
  </w:style>
  <w:style w:type="table" w:customStyle="1" w:styleId="definitionlist">
    <w:name w:val="definition list"/>
    <w:basedOn w:val="TableNormal"/>
    <w:rsid w:val="0007495A"/>
    <w:pPr>
      <w:spacing w:after="0" w:line="240" w:lineRule="auto"/>
    </w:pPr>
    <w:rPr>
      <w:rFonts w:ascii="Times New Roman" w:eastAsia="Times New Roman" w:hAnsi="Times New Roman" w:cs="Times New Roman"/>
      <w:sz w:val="20"/>
      <w:szCs w:val="20"/>
      <w:lang w:eastAsia="de-DE"/>
    </w:rPr>
    <w:tblPr>
      <w:tblCellMar>
        <w:left w:w="0" w:type="dxa"/>
        <w:right w:w="0" w:type="dxa"/>
      </w:tblCellMar>
    </w:tblPr>
  </w:style>
  <w:style w:type="paragraph" w:customStyle="1" w:styleId="dialogue">
    <w:name w:val="dialogue"/>
    <w:basedOn w:val="Normal"/>
    <w:rsid w:val="0007495A"/>
    <w:pPr>
      <w:spacing w:before="120" w:after="120"/>
      <w:ind w:left="360" w:hanging="360"/>
    </w:pPr>
    <w:rPr>
      <w:rFonts w:ascii="Book Antiqua" w:hAnsi="Book Antiqua"/>
    </w:rPr>
  </w:style>
  <w:style w:type="paragraph" w:customStyle="1" w:styleId="disclaimer">
    <w:name w:val="disclaimer"/>
    <w:basedOn w:val="Normal"/>
    <w:rsid w:val="0007495A"/>
    <w:pPr>
      <w:widowControl w:val="0"/>
      <w:spacing w:after="0"/>
      <w:ind w:firstLine="0"/>
    </w:pPr>
    <w:rPr>
      <w:rFonts w:ascii="Book Antiqua" w:hAnsi="Book Antiqua"/>
      <w:sz w:val="14"/>
    </w:rPr>
  </w:style>
  <w:style w:type="paragraph" w:styleId="DocumentMap">
    <w:name w:val="Document Map"/>
    <w:basedOn w:val="Normal"/>
    <w:link w:val="DocumentMapChar"/>
    <w:semiHidden/>
    <w:locked/>
    <w:rsid w:val="0007495A"/>
    <w:pPr>
      <w:shd w:val="clear" w:color="auto" w:fill="000080"/>
    </w:pPr>
    <w:rPr>
      <w:rFonts w:ascii="Tahoma" w:hAnsi="Tahoma"/>
    </w:rPr>
  </w:style>
  <w:style w:type="character" w:customStyle="1" w:styleId="DocumentMapChar">
    <w:name w:val="Document Map Char"/>
    <w:basedOn w:val="DefaultParagraphFont"/>
    <w:link w:val="DocumentMap"/>
    <w:semiHidden/>
    <w:rsid w:val="0007495A"/>
    <w:rPr>
      <w:rFonts w:ascii="Tahoma" w:eastAsia="Times New Roman" w:hAnsi="Tahoma" w:cs="Times New Roman"/>
      <w:color w:val="000000"/>
      <w:sz w:val="20"/>
      <w:szCs w:val="20"/>
      <w:shd w:val="clear" w:color="auto" w:fill="000080"/>
    </w:rPr>
  </w:style>
  <w:style w:type="paragraph" w:customStyle="1" w:styleId="dt">
    <w:name w:val="dt"/>
    <w:rsid w:val="0007495A"/>
    <w:pPr>
      <w:spacing w:after="0" w:line="240" w:lineRule="auto"/>
    </w:pPr>
    <w:rPr>
      <w:rFonts w:ascii="Book Antiqua" w:eastAsia="Times New Roman" w:hAnsi="Book Antiqua" w:cs="Times New Roman"/>
      <w:b/>
      <w:color w:val="000000"/>
      <w:sz w:val="20"/>
      <w:szCs w:val="20"/>
    </w:rPr>
  </w:style>
  <w:style w:type="character" w:styleId="EndnoteReference">
    <w:name w:val="endnote reference"/>
    <w:semiHidden/>
    <w:locked/>
    <w:rsid w:val="0007495A"/>
    <w:rPr>
      <w:vertAlign w:val="superscript"/>
    </w:rPr>
  </w:style>
  <w:style w:type="paragraph" w:styleId="EndnoteText">
    <w:name w:val="endnote text"/>
    <w:basedOn w:val="Normal"/>
    <w:link w:val="EndnoteTextChar"/>
    <w:semiHidden/>
    <w:rsid w:val="0007495A"/>
    <w:pPr>
      <w:spacing w:after="120"/>
      <w:ind w:firstLine="302"/>
    </w:pPr>
    <w:rPr>
      <w:sz w:val="18"/>
    </w:rPr>
  </w:style>
  <w:style w:type="character" w:customStyle="1" w:styleId="EndnoteTextChar">
    <w:name w:val="Endnote Text Char"/>
    <w:basedOn w:val="DefaultParagraphFont"/>
    <w:link w:val="EndnoteText"/>
    <w:semiHidden/>
    <w:rsid w:val="0007495A"/>
    <w:rPr>
      <w:rFonts w:ascii="Palatino" w:eastAsia="Times New Roman" w:hAnsi="Palatino" w:cs="Times New Roman"/>
      <w:color w:val="000000"/>
      <w:sz w:val="18"/>
      <w:szCs w:val="20"/>
    </w:rPr>
  </w:style>
  <w:style w:type="character" w:customStyle="1" w:styleId="Heading1Char">
    <w:name w:val="Heading 1 Char"/>
    <w:basedOn w:val="DefaultParagraphFont"/>
    <w:link w:val="Heading1"/>
    <w:semiHidden/>
    <w:rsid w:val="0007495A"/>
    <w:rPr>
      <w:rFonts w:ascii="Palatino" w:eastAsia="Times New Roman" w:hAnsi="Palatino" w:cs="Times New Roman"/>
      <w:b/>
      <w:color w:val="000000"/>
      <w:sz w:val="26"/>
      <w:szCs w:val="20"/>
    </w:rPr>
  </w:style>
  <w:style w:type="paragraph" w:customStyle="1" w:styleId="exhibittitle">
    <w:name w:val="exhibit title"/>
    <w:next w:val="normaltext"/>
    <w:rsid w:val="0007495A"/>
    <w:pPr>
      <w:spacing w:after="240" w:line="240" w:lineRule="auto"/>
      <w:outlineLvl w:val="1"/>
    </w:pPr>
    <w:rPr>
      <w:rFonts w:ascii="Book Antiqua" w:eastAsia="Times New Roman" w:hAnsi="Book Antiqua" w:cs="Times New Roman"/>
      <w:color w:val="000000"/>
      <w:sz w:val="20"/>
      <w:szCs w:val="20"/>
    </w:rPr>
  </w:style>
  <w:style w:type="character" w:customStyle="1" w:styleId="exhibittitlelabel">
    <w:name w:val="exhibit title label"/>
    <w:basedOn w:val="DefaultParagraphFont"/>
    <w:uiPriority w:val="1"/>
    <w:rsid w:val="0007495A"/>
    <w:rPr>
      <w:b/>
    </w:rPr>
  </w:style>
  <w:style w:type="paragraph" w:customStyle="1" w:styleId="figuretitle">
    <w:name w:val="figure title"/>
    <w:next w:val="normaltext"/>
    <w:qFormat/>
    <w:rsid w:val="0007495A"/>
    <w:pPr>
      <w:keepNext/>
      <w:keepLines/>
      <w:spacing w:after="240" w:line="240" w:lineRule="auto"/>
      <w:outlineLvl w:val="2"/>
    </w:pPr>
    <w:rPr>
      <w:rFonts w:ascii="Book Antiqua" w:eastAsia="Times New Roman" w:hAnsi="Book Antiqua" w:cs="Times New Roman"/>
      <w:color w:val="000000"/>
      <w:sz w:val="20"/>
      <w:szCs w:val="20"/>
    </w:rPr>
  </w:style>
  <w:style w:type="character" w:customStyle="1" w:styleId="figuretitlelabel">
    <w:name w:val="figure title label"/>
    <w:uiPriority w:val="1"/>
    <w:rsid w:val="0007495A"/>
    <w:rPr>
      <w:b/>
    </w:rPr>
  </w:style>
  <w:style w:type="paragraph" w:customStyle="1" w:styleId="footerL">
    <w:name w:val="footerL"/>
    <w:rsid w:val="0007495A"/>
    <w:pPr>
      <w:pBdr>
        <w:top w:val="single" w:sz="4" w:space="1" w:color="auto"/>
      </w:pBdr>
      <w:spacing w:before="240" w:after="0" w:line="240" w:lineRule="auto"/>
    </w:pPr>
    <w:rPr>
      <w:rFonts w:ascii="Arial" w:eastAsia="Times New Roman" w:hAnsi="Arial" w:cs="Times New Roman"/>
      <w:b/>
      <w:color w:val="000000"/>
      <w:sz w:val="18"/>
      <w:szCs w:val="20"/>
    </w:rPr>
  </w:style>
  <w:style w:type="paragraph" w:customStyle="1" w:styleId="FooterLand">
    <w:name w:val="FooterLand"/>
    <w:basedOn w:val="Normal"/>
    <w:rsid w:val="0007495A"/>
  </w:style>
  <w:style w:type="paragraph" w:customStyle="1" w:styleId="footerR">
    <w:name w:val="footerR"/>
    <w:rsid w:val="0007495A"/>
    <w:pPr>
      <w:pBdr>
        <w:top w:val="single" w:sz="4" w:space="1" w:color="auto"/>
      </w:pBdr>
      <w:spacing w:before="240" w:after="0" w:line="240" w:lineRule="auto"/>
      <w:jc w:val="right"/>
    </w:pPr>
    <w:rPr>
      <w:rFonts w:ascii="Arial" w:eastAsia="Times New Roman" w:hAnsi="Arial" w:cs="Times New Roman"/>
      <w:b/>
      <w:color w:val="000000"/>
      <w:sz w:val="18"/>
      <w:szCs w:val="20"/>
    </w:rPr>
  </w:style>
  <w:style w:type="character" w:styleId="FootnoteReference">
    <w:name w:val="footnote reference"/>
    <w:semiHidden/>
    <w:rsid w:val="0007495A"/>
    <w:rPr>
      <w:position w:val="6"/>
      <w:sz w:val="14"/>
    </w:rPr>
  </w:style>
  <w:style w:type="paragraph" w:styleId="FootnoteText">
    <w:name w:val="footnote text"/>
    <w:basedOn w:val="Normal"/>
    <w:link w:val="FootnoteTextChar"/>
    <w:semiHidden/>
    <w:rsid w:val="0007495A"/>
    <w:pPr>
      <w:tabs>
        <w:tab w:val="left" w:pos="360"/>
      </w:tabs>
      <w:spacing w:before="100" w:beforeAutospacing="1" w:after="0"/>
      <w:ind w:firstLine="0"/>
    </w:pPr>
    <w:rPr>
      <w:sz w:val="16"/>
    </w:rPr>
  </w:style>
  <w:style w:type="character" w:customStyle="1" w:styleId="FootnoteTextChar">
    <w:name w:val="Footnote Text Char"/>
    <w:basedOn w:val="DefaultParagraphFont"/>
    <w:link w:val="FootnoteText"/>
    <w:semiHidden/>
    <w:rsid w:val="0007495A"/>
    <w:rPr>
      <w:rFonts w:ascii="Palatino" w:eastAsia="Times New Roman" w:hAnsi="Palatino" w:cs="Times New Roman"/>
      <w:color w:val="000000"/>
      <w:sz w:val="16"/>
      <w:szCs w:val="20"/>
    </w:rPr>
  </w:style>
  <w:style w:type="paragraph" w:customStyle="1" w:styleId="headercontrolnumber">
    <w:name w:val="header control number"/>
    <w:rsid w:val="001C55C8"/>
    <w:pPr>
      <w:spacing w:before="120" w:after="60" w:line="240" w:lineRule="auto"/>
      <w:jc w:val="right"/>
    </w:pPr>
    <w:rPr>
      <w:rFonts w:ascii="Arial" w:eastAsia="Times New Roman" w:hAnsi="Arial" w:cs="Times New Roman"/>
      <w:b/>
      <w:caps/>
      <w:color w:val="000000"/>
      <w:spacing w:val="22"/>
      <w:sz w:val="21"/>
      <w:szCs w:val="20"/>
    </w:rPr>
  </w:style>
  <w:style w:type="paragraph" w:customStyle="1" w:styleId="headerdate">
    <w:name w:val="header date"/>
    <w:rsid w:val="0007495A"/>
    <w:pPr>
      <w:spacing w:after="0" w:line="240" w:lineRule="auto"/>
      <w:jc w:val="right"/>
    </w:pPr>
    <w:rPr>
      <w:rFonts w:ascii="Book Antiqua" w:eastAsia="Times New Roman" w:hAnsi="Book Antiqua" w:cs="Times New Roman"/>
      <w:caps/>
      <w:color w:val="000000"/>
      <w:spacing w:val="22"/>
      <w:sz w:val="12"/>
      <w:szCs w:val="20"/>
    </w:rPr>
  </w:style>
  <w:style w:type="paragraph" w:customStyle="1" w:styleId="headerhbslogo">
    <w:name w:val="header hbs logo"/>
    <w:basedOn w:val="headercontrolnumber"/>
    <w:rsid w:val="001C55C8"/>
    <w:pPr>
      <w:spacing w:before="20"/>
      <w:jc w:val="left"/>
    </w:pPr>
  </w:style>
  <w:style w:type="character" w:customStyle="1" w:styleId="headerproductnumber">
    <w:name w:val="header product number"/>
    <w:basedOn w:val="DefaultParagraphFont"/>
    <w:rsid w:val="0007495A"/>
  </w:style>
  <w:style w:type="character" w:customStyle="1" w:styleId="headerrestrictioncode">
    <w:name w:val="header restriction code"/>
    <w:basedOn w:val="DefaultParagraphFont"/>
    <w:rsid w:val="0007495A"/>
  </w:style>
  <w:style w:type="character" w:customStyle="1" w:styleId="Heading2Char">
    <w:name w:val="Heading 2 Char"/>
    <w:basedOn w:val="DefaultParagraphFont"/>
    <w:link w:val="Heading2"/>
    <w:semiHidden/>
    <w:rsid w:val="0007495A"/>
    <w:rPr>
      <w:rFonts w:ascii="Palatino" w:eastAsia="Times New Roman" w:hAnsi="Palatino" w:cs="Times New Roman"/>
      <w:i/>
      <w:color w:val="000000"/>
      <w:sz w:val="24"/>
      <w:szCs w:val="20"/>
    </w:rPr>
  </w:style>
  <w:style w:type="character" w:customStyle="1" w:styleId="Heading3Char">
    <w:name w:val="Heading 3 Char"/>
    <w:basedOn w:val="DefaultParagraphFont"/>
    <w:link w:val="Heading3"/>
    <w:semiHidden/>
    <w:rsid w:val="0007495A"/>
    <w:rPr>
      <w:rFonts w:ascii="Palatino" w:eastAsia="Times New Roman" w:hAnsi="Palatino" w:cs="Times New Roman"/>
      <w:color w:val="000000"/>
      <w:sz w:val="20"/>
      <w:szCs w:val="20"/>
    </w:rPr>
  </w:style>
  <w:style w:type="character" w:styleId="Hyperlink">
    <w:name w:val="Hyperlink"/>
    <w:rsid w:val="0007495A"/>
    <w:rPr>
      <w:color w:val="0000FF"/>
      <w:u w:val="none"/>
    </w:rPr>
  </w:style>
  <w:style w:type="paragraph" w:customStyle="1" w:styleId="oddevenhead">
    <w:name w:val="oddevenhead"/>
    <w:rsid w:val="0007495A"/>
    <w:pPr>
      <w:tabs>
        <w:tab w:val="right" w:pos="9000"/>
      </w:tabs>
      <w:spacing w:after="480" w:line="240" w:lineRule="auto"/>
    </w:pPr>
    <w:rPr>
      <w:rFonts w:ascii="Book Antiqua" w:eastAsia="Times New Roman" w:hAnsi="Book Antiqua" w:cs="Times New Roman"/>
      <w:b/>
      <w:sz w:val="16"/>
      <w:szCs w:val="20"/>
    </w:rPr>
  </w:style>
  <w:style w:type="paragraph" w:customStyle="1" w:styleId="landhead">
    <w:name w:val="landhead"/>
    <w:basedOn w:val="oddevenhead"/>
    <w:rsid w:val="0007495A"/>
    <w:pPr>
      <w:tabs>
        <w:tab w:val="right" w:pos="12600"/>
      </w:tabs>
      <w:spacing w:after="240"/>
      <w:jc w:val="right"/>
    </w:pPr>
  </w:style>
  <w:style w:type="paragraph" w:customStyle="1" w:styleId="LandHeadLeft">
    <w:name w:val="LandHeadLeft"/>
    <w:basedOn w:val="oddevenhead"/>
    <w:rsid w:val="0007495A"/>
    <w:pPr>
      <w:tabs>
        <w:tab w:val="left" w:pos="12600"/>
      </w:tabs>
      <w:spacing w:after="240"/>
    </w:pPr>
  </w:style>
  <w:style w:type="paragraph" w:styleId="MacroText">
    <w:name w:val="macro"/>
    <w:link w:val="MacroTextChar"/>
    <w:semiHidden/>
    <w:locked/>
    <w:rsid w:val="0007495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w:eastAsia="Times New Roman" w:hAnsi="Courier" w:cs="Times New Roman"/>
      <w:sz w:val="20"/>
      <w:szCs w:val="20"/>
    </w:rPr>
  </w:style>
  <w:style w:type="character" w:customStyle="1" w:styleId="MacroTextChar">
    <w:name w:val="Macro Text Char"/>
    <w:basedOn w:val="DefaultParagraphFont"/>
    <w:link w:val="MacroText"/>
    <w:semiHidden/>
    <w:rsid w:val="0007495A"/>
    <w:rPr>
      <w:rFonts w:ascii="Courier" w:eastAsia="Times New Roman" w:hAnsi="Courier" w:cs="Times New Roman"/>
      <w:sz w:val="20"/>
      <w:szCs w:val="20"/>
    </w:rPr>
  </w:style>
  <w:style w:type="paragraph" w:customStyle="1" w:styleId="note">
    <w:name w:val="note"/>
    <w:basedOn w:val="source"/>
    <w:next w:val="normaltext"/>
    <w:qFormat/>
    <w:rsid w:val="0007495A"/>
  </w:style>
  <w:style w:type="character" w:customStyle="1" w:styleId="notelabel">
    <w:name w:val="note label"/>
    <w:basedOn w:val="sourcelabel"/>
    <w:uiPriority w:val="1"/>
    <w:qFormat/>
    <w:rsid w:val="0007495A"/>
    <w:rPr>
      <w:b w:val="0"/>
    </w:rPr>
  </w:style>
  <w:style w:type="character" w:styleId="PageNumber">
    <w:name w:val="page number"/>
    <w:semiHidden/>
    <w:locked/>
    <w:rsid w:val="0007495A"/>
    <w:rPr>
      <w:rFonts w:ascii="Helvetica" w:hAnsi="Helvetica"/>
      <w:sz w:val="16"/>
    </w:rPr>
  </w:style>
  <w:style w:type="paragraph" w:customStyle="1" w:styleId="source">
    <w:name w:val="source"/>
    <w:next w:val="normaltext"/>
    <w:qFormat/>
    <w:rsid w:val="0007495A"/>
    <w:pPr>
      <w:tabs>
        <w:tab w:val="left" w:pos="720"/>
      </w:tabs>
      <w:spacing w:before="180" w:after="40" w:line="240" w:lineRule="auto"/>
      <w:ind w:left="720" w:hanging="720"/>
      <w:jc w:val="both"/>
    </w:pPr>
    <w:rPr>
      <w:rFonts w:ascii="Book Antiqua" w:eastAsia="Times New Roman" w:hAnsi="Book Antiqua" w:cs="Times New Roman"/>
      <w:color w:val="000000"/>
      <w:sz w:val="16"/>
      <w:szCs w:val="20"/>
    </w:rPr>
  </w:style>
  <w:style w:type="character" w:customStyle="1" w:styleId="sourcelabel">
    <w:name w:val="source label"/>
    <w:rsid w:val="0007495A"/>
    <w:rPr>
      <w:b w:val="0"/>
    </w:rPr>
  </w:style>
  <w:style w:type="table" w:styleId="TableGrid">
    <w:name w:val="Table Grid"/>
    <w:basedOn w:val="TableNormal"/>
    <w:locked/>
    <w:rsid w:val="0007495A"/>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next w:val="normaltext"/>
    <w:rsid w:val="0007495A"/>
    <w:pPr>
      <w:spacing w:after="240" w:line="240" w:lineRule="auto"/>
      <w:outlineLvl w:val="2"/>
    </w:pPr>
    <w:rPr>
      <w:rFonts w:ascii="Book Antiqua" w:eastAsia="Times New Roman" w:hAnsi="Book Antiqua" w:cs="Times New Roman"/>
      <w:color w:val="000000"/>
      <w:sz w:val="20"/>
      <w:szCs w:val="20"/>
    </w:rPr>
  </w:style>
  <w:style w:type="character" w:customStyle="1" w:styleId="tabletitlelabel">
    <w:name w:val="table title label"/>
    <w:basedOn w:val="DefaultParagraphFont"/>
    <w:uiPriority w:val="1"/>
    <w:rsid w:val="0007495A"/>
    <w:rPr>
      <w:b/>
    </w:rPr>
  </w:style>
  <w:style w:type="numbering" w:styleId="111111">
    <w:name w:val="Outline List 2"/>
    <w:basedOn w:val="NoList"/>
    <w:uiPriority w:val="99"/>
    <w:semiHidden/>
    <w:unhideWhenUsed/>
    <w:locked/>
    <w:rsid w:val="0007495A"/>
    <w:pPr>
      <w:numPr>
        <w:numId w:val="1"/>
      </w:numPr>
    </w:pPr>
  </w:style>
  <w:style w:type="numbering" w:styleId="1ai">
    <w:name w:val="Outline List 1"/>
    <w:basedOn w:val="NoList"/>
    <w:uiPriority w:val="99"/>
    <w:semiHidden/>
    <w:unhideWhenUsed/>
    <w:locked/>
    <w:rsid w:val="0007495A"/>
    <w:pPr>
      <w:numPr>
        <w:numId w:val="2"/>
      </w:numPr>
    </w:pPr>
  </w:style>
  <w:style w:type="character" w:customStyle="1" w:styleId="Heading4Char">
    <w:name w:val="Heading 4 Char"/>
    <w:basedOn w:val="DefaultParagraphFont"/>
    <w:link w:val="Heading4"/>
    <w:uiPriority w:val="9"/>
    <w:semiHidden/>
    <w:rsid w:val="0007495A"/>
    <w:rPr>
      <w:rFonts w:asciiTheme="majorHAnsi" w:eastAsiaTheme="majorEastAsia" w:hAnsiTheme="majorHAnsi" w:cstheme="majorBidi"/>
      <w:b/>
      <w:bCs/>
      <w:i/>
      <w:iCs/>
      <w:color w:val="4F81BD" w:themeColor="accent1"/>
      <w:sz w:val="20"/>
      <w:szCs w:val="20"/>
    </w:rPr>
  </w:style>
  <w:style w:type="character" w:customStyle="1" w:styleId="Heading5Char">
    <w:name w:val="Heading 5 Char"/>
    <w:basedOn w:val="DefaultParagraphFont"/>
    <w:link w:val="Heading5"/>
    <w:uiPriority w:val="9"/>
    <w:semiHidden/>
    <w:rsid w:val="0007495A"/>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07495A"/>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07495A"/>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07495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7495A"/>
    <w:rPr>
      <w:rFonts w:asciiTheme="majorHAnsi" w:eastAsiaTheme="majorEastAsia" w:hAnsiTheme="majorHAnsi" w:cstheme="majorBidi"/>
      <w:i/>
      <w:iCs/>
      <w:color w:val="404040" w:themeColor="text1" w:themeTint="BF"/>
      <w:sz w:val="20"/>
      <w:szCs w:val="20"/>
    </w:rPr>
  </w:style>
  <w:style w:type="numbering" w:styleId="ArticleSection">
    <w:name w:val="Outline List 3"/>
    <w:basedOn w:val="NoList"/>
    <w:uiPriority w:val="99"/>
    <w:semiHidden/>
    <w:unhideWhenUsed/>
    <w:locked/>
    <w:rsid w:val="0007495A"/>
    <w:pPr>
      <w:numPr>
        <w:numId w:val="3"/>
      </w:numPr>
    </w:pPr>
  </w:style>
  <w:style w:type="paragraph" w:styleId="Bibliography">
    <w:name w:val="Bibliography"/>
    <w:basedOn w:val="Normal"/>
    <w:next w:val="Normal"/>
    <w:uiPriority w:val="37"/>
    <w:semiHidden/>
    <w:locked/>
    <w:rsid w:val="0007495A"/>
  </w:style>
  <w:style w:type="paragraph" w:styleId="BlockText">
    <w:name w:val="Block Text"/>
    <w:basedOn w:val="Normal"/>
    <w:uiPriority w:val="99"/>
    <w:semiHidden/>
    <w:locked/>
    <w:rsid w:val="0007495A"/>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locked/>
    <w:rsid w:val="0007495A"/>
    <w:pPr>
      <w:spacing w:after="120"/>
    </w:pPr>
  </w:style>
  <w:style w:type="character" w:customStyle="1" w:styleId="BodyTextChar">
    <w:name w:val="Body Text Char"/>
    <w:basedOn w:val="DefaultParagraphFont"/>
    <w:link w:val="BodyText"/>
    <w:uiPriority w:val="99"/>
    <w:semiHidden/>
    <w:rsid w:val="0007495A"/>
    <w:rPr>
      <w:rFonts w:ascii="Palatino" w:eastAsia="Times New Roman" w:hAnsi="Palatino" w:cs="Times New Roman"/>
      <w:color w:val="000000"/>
      <w:sz w:val="20"/>
      <w:szCs w:val="20"/>
    </w:rPr>
  </w:style>
  <w:style w:type="paragraph" w:styleId="BodyText2">
    <w:name w:val="Body Text 2"/>
    <w:basedOn w:val="Normal"/>
    <w:link w:val="BodyText2Char"/>
    <w:uiPriority w:val="99"/>
    <w:semiHidden/>
    <w:locked/>
    <w:rsid w:val="0007495A"/>
    <w:pPr>
      <w:spacing w:after="120" w:line="480" w:lineRule="auto"/>
    </w:pPr>
  </w:style>
  <w:style w:type="character" w:customStyle="1" w:styleId="BodyText2Char">
    <w:name w:val="Body Text 2 Char"/>
    <w:basedOn w:val="DefaultParagraphFont"/>
    <w:link w:val="BodyText2"/>
    <w:uiPriority w:val="99"/>
    <w:semiHidden/>
    <w:rsid w:val="0007495A"/>
    <w:rPr>
      <w:rFonts w:ascii="Palatino" w:eastAsia="Times New Roman" w:hAnsi="Palatino" w:cs="Times New Roman"/>
      <w:color w:val="000000"/>
      <w:sz w:val="20"/>
      <w:szCs w:val="20"/>
    </w:rPr>
  </w:style>
  <w:style w:type="paragraph" w:styleId="BodyText3">
    <w:name w:val="Body Text 3"/>
    <w:basedOn w:val="Normal"/>
    <w:link w:val="BodyText3Char"/>
    <w:uiPriority w:val="99"/>
    <w:semiHidden/>
    <w:locked/>
    <w:rsid w:val="0007495A"/>
    <w:pPr>
      <w:spacing w:after="120"/>
    </w:pPr>
    <w:rPr>
      <w:sz w:val="16"/>
      <w:szCs w:val="16"/>
    </w:rPr>
  </w:style>
  <w:style w:type="character" w:customStyle="1" w:styleId="BodyText3Char">
    <w:name w:val="Body Text 3 Char"/>
    <w:basedOn w:val="DefaultParagraphFont"/>
    <w:link w:val="BodyText3"/>
    <w:uiPriority w:val="99"/>
    <w:semiHidden/>
    <w:rsid w:val="0007495A"/>
    <w:rPr>
      <w:rFonts w:ascii="Palatino" w:eastAsia="Times New Roman" w:hAnsi="Palatino" w:cs="Times New Roman"/>
      <w:color w:val="000000"/>
      <w:sz w:val="16"/>
      <w:szCs w:val="16"/>
    </w:rPr>
  </w:style>
  <w:style w:type="paragraph" w:styleId="BodyTextFirstIndent">
    <w:name w:val="Body Text First Indent"/>
    <w:basedOn w:val="BodyText"/>
    <w:link w:val="BodyTextFirstIndentChar"/>
    <w:uiPriority w:val="99"/>
    <w:semiHidden/>
    <w:locked/>
    <w:rsid w:val="0007495A"/>
    <w:pPr>
      <w:spacing w:after="180"/>
      <w:ind w:firstLine="360"/>
    </w:pPr>
  </w:style>
  <w:style w:type="character" w:customStyle="1" w:styleId="BodyTextFirstIndentChar">
    <w:name w:val="Body Text First Indent Char"/>
    <w:basedOn w:val="BodyTextChar"/>
    <w:link w:val="BodyTextFirstIndent"/>
    <w:uiPriority w:val="99"/>
    <w:semiHidden/>
    <w:rsid w:val="0007495A"/>
    <w:rPr>
      <w:rFonts w:ascii="Palatino" w:eastAsia="Times New Roman" w:hAnsi="Palatino" w:cs="Times New Roman"/>
      <w:color w:val="000000"/>
      <w:sz w:val="20"/>
      <w:szCs w:val="20"/>
    </w:rPr>
  </w:style>
  <w:style w:type="paragraph" w:styleId="BodyTextIndent">
    <w:name w:val="Body Text Indent"/>
    <w:basedOn w:val="Normal"/>
    <w:link w:val="BodyTextIndentChar"/>
    <w:uiPriority w:val="99"/>
    <w:semiHidden/>
    <w:locked/>
    <w:rsid w:val="0007495A"/>
    <w:pPr>
      <w:spacing w:after="120"/>
      <w:ind w:left="360"/>
    </w:pPr>
  </w:style>
  <w:style w:type="character" w:customStyle="1" w:styleId="BodyTextIndentChar">
    <w:name w:val="Body Text Indent Char"/>
    <w:basedOn w:val="DefaultParagraphFont"/>
    <w:link w:val="BodyTextIndent"/>
    <w:uiPriority w:val="99"/>
    <w:semiHidden/>
    <w:rsid w:val="0007495A"/>
    <w:rPr>
      <w:rFonts w:ascii="Palatino" w:eastAsia="Times New Roman" w:hAnsi="Palatino" w:cs="Times New Roman"/>
      <w:color w:val="000000"/>
      <w:sz w:val="20"/>
      <w:szCs w:val="20"/>
    </w:rPr>
  </w:style>
  <w:style w:type="paragraph" w:styleId="BodyTextFirstIndent2">
    <w:name w:val="Body Text First Indent 2"/>
    <w:basedOn w:val="BodyTextIndent"/>
    <w:link w:val="BodyTextFirstIndent2Char"/>
    <w:uiPriority w:val="99"/>
    <w:semiHidden/>
    <w:locked/>
    <w:rsid w:val="0007495A"/>
    <w:pPr>
      <w:spacing w:after="180"/>
      <w:ind w:firstLine="360"/>
    </w:pPr>
  </w:style>
  <w:style w:type="character" w:customStyle="1" w:styleId="BodyTextFirstIndent2Char">
    <w:name w:val="Body Text First Indent 2 Char"/>
    <w:basedOn w:val="BodyTextIndentChar"/>
    <w:link w:val="BodyTextFirstIndent2"/>
    <w:uiPriority w:val="99"/>
    <w:semiHidden/>
    <w:rsid w:val="0007495A"/>
    <w:rPr>
      <w:rFonts w:ascii="Palatino" w:eastAsia="Times New Roman" w:hAnsi="Palatino" w:cs="Times New Roman"/>
      <w:color w:val="000000"/>
      <w:sz w:val="20"/>
      <w:szCs w:val="20"/>
    </w:rPr>
  </w:style>
  <w:style w:type="paragraph" w:styleId="BodyTextIndent2">
    <w:name w:val="Body Text Indent 2"/>
    <w:basedOn w:val="Normal"/>
    <w:link w:val="BodyTextIndent2Char"/>
    <w:uiPriority w:val="99"/>
    <w:semiHidden/>
    <w:locked/>
    <w:rsid w:val="0007495A"/>
    <w:pPr>
      <w:spacing w:after="120" w:line="480" w:lineRule="auto"/>
      <w:ind w:left="360"/>
    </w:pPr>
  </w:style>
  <w:style w:type="character" w:customStyle="1" w:styleId="BodyTextIndent2Char">
    <w:name w:val="Body Text Indent 2 Char"/>
    <w:basedOn w:val="DefaultParagraphFont"/>
    <w:link w:val="BodyTextIndent2"/>
    <w:uiPriority w:val="99"/>
    <w:semiHidden/>
    <w:rsid w:val="0007495A"/>
    <w:rPr>
      <w:rFonts w:ascii="Palatino" w:eastAsia="Times New Roman" w:hAnsi="Palatino" w:cs="Times New Roman"/>
      <w:color w:val="000000"/>
      <w:sz w:val="20"/>
      <w:szCs w:val="20"/>
    </w:rPr>
  </w:style>
  <w:style w:type="paragraph" w:styleId="BodyTextIndent3">
    <w:name w:val="Body Text Indent 3"/>
    <w:basedOn w:val="Normal"/>
    <w:link w:val="BodyTextIndent3Char"/>
    <w:uiPriority w:val="99"/>
    <w:semiHidden/>
    <w:locked/>
    <w:rsid w:val="0007495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7495A"/>
    <w:rPr>
      <w:rFonts w:ascii="Palatino" w:eastAsia="Times New Roman" w:hAnsi="Palatino" w:cs="Times New Roman"/>
      <w:color w:val="000000"/>
      <w:sz w:val="16"/>
      <w:szCs w:val="16"/>
    </w:rPr>
  </w:style>
  <w:style w:type="paragraph" w:styleId="Caption">
    <w:name w:val="caption"/>
    <w:basedOn w:val="Normal"/>
    <w:next w:val="Normal"/>
    <w:uiPriority w:val="35"/>
    <w:semiHidden/>
    <w:qFormat/>
    <w:locked/>
    <w:rsid w:val="0007495A"/>
    <w:pPr>
      <w:spacing w:after="200"/>
    </w:pPr>
    <w:rPr>
      <w:b/>
      <w:bCs/>
      <w:color w:val="4F81BD" w:themeColor="accent1"/>
      <w:sz w:val="18"/>
      <w:szCs w:val="18"/>
    </w:rPr>
  </w:style>
  <w:style w:type="paragraph" w:styleId="Closing">
    <w:name w:val="Closing"/>
    <w:basedOn w:val="Normal"/>
    <w:link w:val="ClosingChar"/>
    <w:uiPriority w:val="99"/>
    <w:semiHidden/>
    <w:locked/>
    <w:rsid w:val="0007495A"/>
    <w:pPr>
      <w:spacing w:after="0"/>
      <w:ind w:left="4320"/>
    </w:pPr>
  </w:style>
  <w:style w:type="character" w:customStyle="1" w:styleId="ClosingChar">
    <w:name w:val="Closing Char"/>
    <w:basedOn w:val="DefaultParagraphFont"/>
    <w:link w:val="Closing"/>
    <w:uiPriority w:val="99"/>
    <w:semiHidden/>
    <w:rsid w:val="0007495A"/>
    <w:rPr>
      <w:rFonts w:ascii="Palatino" w:eastAsia="Times New Roman" w:hAnsi="Palatino" w:cs="Times New Roman"/>
      <w:color w:val="000000"/>
      <w:sz w:val="20"/>
      <w:szCs w:val="20"/>
    </w:rPr>
  </w:style>
  <w:style w:type="table" w:styleId="ColorfulGrid">
    <w:name w:val="Colorful Grid"/>
    <w:basedOn w:val="TableNormal"/>
    <w:uiPriority w:val="73"/>
    <w:locked/>
    <w:rsid w:val="0007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locked/>
    <w:rsid w:val="0007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locked/>
    <w:rsid w:val="0007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locked/>
    <w:rsid w:val="0007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locked/>
    <w:rsid w:val="0007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locked/>
    <w:rsid w:val="0007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locked/>
    <w:rsid w:val="0007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locked/>
    <w:rsid w:val="0007495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locked/>
    <w:rsid w:val="0007495A"/>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locked/>
    <w:rsid w:val="0007495A"/>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locked/>
    <w:rsid w:val="0007495A"/>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locked/>
    <w:rsid w:val="0007495A"/>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locked/>
    <w:rsid w:val="0007495A"/>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locked/>
    <w:rsid w:val="0007495A"/>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locked/>
    <w:rsid w:val="0007495A"/>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locked/>
    <w:rsid w:val="0007495A"/>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locked/>
    <w:rsid w:val="0007495A"/>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locked/>
    <w:rsid w:val="0007495A"/>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locked/>
    <w:rsid w:val="0007495A"/>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locked/>
    <w:rsid w:val="0007495A"/>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locked/>
    <w:rsid w:val="0007495A"/>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locked/>
    <w:rsid w:val="0007495A"/>
    <w:rPr>
      <w:sz w:val="16"/>
      <w:szCs w:val="16"/>
      <w:lang w:val="en-US"/>
    </w:rPr>
  </w:style>
  <w:style w:type="paragraph" w:styleId="CommentText">
    <w:name w:val="annotation text"/>
    <w:basedOn w:val="Normal"/>
    <w:link w:val="CommentTextChar"/>
    <w:uiPriority w:val="99"/>
    <w:semiHidden/>
    <w:locked/>
    <w:rsid w:val="0007495A"/>
  </w:style>
  <w:style w:type="character" w:customStyle="1" w:styleId="CommentTextChar">
    <w:name w:val="Comment Text Char"/>
    <w:basedOn w:val="DefaultParagraphFont"/>
    <w:link w:val="CommentText"/>
    <w:uiPriority w:val="99"/>
    <w:semiHidden/>
    <w:rsid w:val="0007495A"/>
    <w:rPr>
      <w:rFonts w:ascii="Palatino" w:eastAsia="Times New Roman" w:hAnsi="Palatino" w:cs="Times New Roman"/>
      <w:color w:val="000000"/>
      <w:sz w:val="20"/>
      <w:szCs w:val="20"/>
    </w:rPr>
  </w:style>
  <w:style w:type="paragraph" w:styleId="CommentSubject">
    <w:name w:val="annotation subject"/>
    <w:basedOn w:val="CommentText"/>
    <w:next w:val="CommentText"/>
    <w:link w:val="CommentSubjectChar"/>
    <w:uiPriority w:val="99"/>
    <w:semiHidden/>
    <w:locked/>
    <w:rsid w:val="0007495A"/>
    <w:rPr>
      <w:b/>
      <w:bCs/>
    </w:rPr>
  </w:style>
  <w:style w:type="character" w:customStyle="1" w:styleId="CommentSubjectChar">
    <w:name w:val="Comment Subject Char"/>
    <w:basedOn w:val="CommentTextChar"/>
    <w:link w:val="CommentSubject"/>
    <w:uiPriority w:val="99"/>
    <w:semiHidden/>
    <w:rsid w:val="0007495A"/>
    <w:rPr>
      <w:rFonts w:ascii="Palatino" w:eastAsia="Times New Roman" w:hAnsi="Palatino" w:cs="Times New Roman"/>
      <w:b/>
      <w:bCs/>
      <w:color w:val="000000"/>
      <w:sz w:val="20"/>
      <w:szCs w:val="20"/>
    </w:rPr>
  </w:style>
  <w:style w:type="table" w:styleId="DarkList">
    <w:name w:val="Dark List"/>
    <w:basedOn w:val="TableNormal"/>
    <w:uiPriority w:val="70"/>
    <w:locked/>
    <w:rsid w:val="0007495A"/>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locked/>
    <w:rsid w:val="0007495A"/>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locked/>
    <w:rsid w:val="0007495A"/>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locked/>
    <w:rsid w:val="0007495A"/>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locked/>
    <w:rsid w:val="0007495A"/>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locked/>
    <w:rsid w:val="0007495A"/>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locked/>
    <w:rsid w:val="0007495A"/>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locked/>
    <w:rsid w:val="0007495A"/>
  </w:style>
  <w:style w:type="character" w:customStyle="1" w:styleId="DateChar">
    <w:name w:val="Date Char"/>
    <w:basedOn w:val="DefaultParagraphFont"/>
    <w:link w:val="Date"/>
    <w:uiPriority w:val="99"/>
    <w:semiHidden/>
    <w:rsid w:val="0007495A"/>
    <w:rPr>
      <w:rFonts w:ascii="Palatino" w:eastAsia="Times New Roman" w:hAnsi="Palatino" w:cs="Times New Roman"/>
      <w:color w:val="000000"/>
      <w:sz w:val="20"/>
      <w:szCs w:val="20"/>
    </w:rPr>
  </w:style>
  <w:style w:type="paragraph" w:styleId="E-mailSignature">
    <w:name w:val="E-mail Signature"/>
    <w:basedOn w:val="Normal"/>
    <w:link w:val="E-mailSignatureChar"/>
    <w:uiPriority w:val="99"/>
    <w:semiHidden/>
    <w:locked/>
    <w:rsid w:val="0007495A"/>
    <w:pPr>
      <w:spacing w:after="0"/>
    </w:pPr>
  </w:style>
  <w:style w:type="character" w:customStyle="1" w:styleId="E-mailSignatureChar">
    <w:name w:val="E-mail Signature Char"/>
    <w:basedOn w:val="DefaultParagraphFont"/>
    <w:link w:val="E-mailSignature"/>
    <w:uiPriority w:val="99"/>
    <w:semiHidden/>
    <w:rsid w:val="0007495A"/>
    <w:rPr>
      <w:rFonts w:ascii="Palatino" w:eastAsia="Times New Roman" w:hAnsi="Palatino" w:cs="Times New Roman"/>
      <w:color w:val="000000"/>
      <w:sz w:val="20"/>
      <w:szCs w:val="20"/>
    </w:rPr>
  </w:style>
  <w:style w:type="character" w:styleId="Emphasis">
    <w:name w:val="Emphasis"/>
    <w:basedOn w:val="DefaultParagraphFont"/>
    <w:uiPriority w:val="20"/>
    <w:semiHidden/>
    <w:qFormat/>
    <w:locked/>
    <w:rsid w:val="0007495A"/>
    <w:rPr>
      <w:i/>
      <w:iCs/>
      <w:lang w:val="en-US"/>
    </w:rPr>
  </w:style>
  <w:style w:type="paragraph" w:styleId="EnvelopeAddress">
    <w:name w:val="envelope address"/>
    <w:basedOn w:val="Normal"/>
    <w:uiPriority w:val="99"/>
    <w:semiHidden/>
    <w:locked/>
    <w:rsid w:val="0007495A"/>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locked/>
    <w:rsid w:val="0007495A"/>
    <w:pPr>
      <w:spacing w:after="0"/>
    </w:pPr>
    <w:rPr>
      <w:rFonts w:asciiTheme="majorHAnsi" w:eastAsiaTheme="majorEastAsia" w:hAnsiTheme="majorHAnsi" w:cstheme="majorBidi"/>
    </w:rPr>
  </w:style>
  <w:style w:type="character" w:styleId="FollowedHyperlink">
    <w:name w:val="FollowedHyperlink"/>
    <w:basedOn w:val="DefaultParagraphFont"/>
    <w:uiPriority w:val="99"/>
    <w:semiHidden/>
    <w:locked/>
    <w:rsid w:val="0007495A"/>
    <w:rPr>
      <w:color w:val="800080" w:themeColor="followedHyperlink"/>
      <w:u w:val="single"/>
      <w:lang w:val="en-US"/>
    </w:rPr>
  </w:style>
  <w:style w:type="character" w:styleId="HTMLAcronym">
    <w:name w:val="HTML Acronym"/>
    <w:basedOn w:val="DefaultParagraphFont"/>
    <w:uiPriority w:val="99"/>
    <w:semiHidden/>
    <w:locked/>
    <w:rsid w:val="0007495A"/>
    <w:rPr>
      <w:lang w:val="en-US"/>
    </w:rPr>
  </w:style>
  <w:style w:type="paragraph" w:styleId="HTMLAddress">
    <w:name w:val="HTML Address"/>
    <w:basedOn w:val="Normal"/>
    <w:link w:val="HTMLAddressChar"/>
    <w:uiPriority w:val="99"/>
    <w:semiHidden/>
    <w:locked/>
    <w:rsid w:val="0007495A"/>
    <w:pPr>
      <w:spacing w:after="0"/>
    </w:pPr>
    <w:rPr>
      <w:i/>
      <w:iCs/>
    </w:rPr>
  </w:style>
  <w:style w:type="character" w:customStyle="1" w:styleId="HTMLAddressChar">
    <w:name w:val="HTML Address Char"/>
    <w:basedOn w:val="DefaultParagraphFont"/>
    <w:link w:val="HTMLAddress"/>
    <w:uiPriority w:val="99"/>
    <w:semiHidden/>
    <w:rsid w:val="0007495A"/>
    <w:rPr>
      <w:rFonts w:ascii="Palatino" w:eastAsia="Times New Roman" w:hAnsi="Palatino" w:cs="Times New Roman"/>
      <w:i/>
      <w:iCs/>
      <w:color w:val="000000"/>
      <w:sz w:val="20"/>
      <w:szCs w:val="20"/>
    </w:rPr>
  </w:style>
  <w:style w:type="character" w:styleId="HTMLCite">
    <w:name w:val="HTML Cite"/>
    <w:basedOn w:val="DefaultParagraphFont"/>
    <w:uiPriority w:val="99"/>
    <w:semiHidden/>
    <w:locked/>
    <w:rsid w:val="0007495A"/>
    <w:rPr>
      <w:i/>
      <w:iCs/>
      <w:lang w:val="en-US"/>
    </w:rPr>
  </w:style>
  <w:style w:type="character" w:styleId="HTMLCode">
    <w:name w:val="HTML Code"/>
    <w:basedOn w:val="DefaultParagraphFont"/>
    <w:uiPriority w:val="99"/>
    <w:semiHidden/>
    <w:locked/>
    <w:rsid w:val="0007495A"/>
    <w:rPr>
      <w:rFonts w:ascii="Consolas" w:hAnsi="Consolas" w:cs="Consolas"/>
      <w:sz w:val="20"/>
      <w:szCs w:val="20"/>
      <w:lang w:val="en-US"/>
    </w:rPr>
  </w:style>
  <w:style w:type="character" w:styleId="HTMLDefinition">
    <w:name w:val="HTML Definition"/>
    <w:basedOn w:val="DefaultParagraphFont"/>
    <w:uiPriority w:val="99"/>
    <w:semiHidden/>
    <w:locked/>
    <w:rsid w:val="0007495A"/>
    <w:rPr>
      <w:i/>
      <w:iCs/>
      <w:lang w:val="en-US"/>
    </w:rPr>
  </w:style>
  <w:style w:type="character" w:styleId="HTMLKeyboard">
    <w:name w:val="HTML Keyboard"/>
    <w:basedOn w:val="DefaultParagraphFont"/>
    <w:uiPriority w:val="99"/>
    <w:semiHidden/>
    <w:locked/>
    <w:rsid w:val="0007495A"/>
    <w:rPr>
      <w:rFonts w:ascii="Consolas" w:hAnsi="Consolas" w:cs="Consolas"/>
      <w:sz w:val="20"/>
      <w:szCs w:val="20"/>
      <w:lang w:val="en-US"/>
    </w:rPr>
  </w:style>
  <w:style w:type="paragraph" w:styleId="HTMLPreformatted">
    <w:name w:val="HTML Preformatted"/>
    <w:basedOn w:val="Normal"/>
    <w:link w:val="HTMLPreformattedChar"/>
    <w:uiPriority w:val="99"/>
    <w:semiHidden/>
    <w:locked/>
    <w:rsid w:val="0007495A"/>
    <w:pPr>
      <w:spacing w:after="0"/>
    </w:pPr>
    <w:rPr>
      <w:rFonts w:ascii="Consolas" w:hAnsi="Consolas" w:cs="Consolas"/>
    </w:rPr>
  </w:style>
  <w:style w:type="character" w:customStyle="1" w:styleId="HTMLPreformattedChar">
    <w:name w:val="HTML Preformatted Char"/>
    <w:basedOn w:val="DefaultParagraphFont"/>
    <w:link w:val="HTMLPreformatted"/>
    <w:uiPriority w:val="99"/>
    <w:semiHidden/>
    <w:rsid w:val="0007495A"/>
    <w:rPr>
      <w:rFonts w:ascii="Consolas" w:eastAsia="Times New Roman" w:hAnsi="Consolas" w:cs="Consolas"/>
      <w:color w:val="000000"/>
      <w:sz w:val="20"/>
      <w:szCs w:val="20"/>
    </w:rPr>
  </w:style>
  <w:style w:type="character" w:styleId="HTMLSample">
    <w:name w:val="HTML Sample"/>
    <w:basedOn w:val="DefaultParagraphFont"/>
    <w:uiPriority w:val="99"/>
    <w:semiHidden/>
    <w:locked/>
    <w:rsid w:val="0007495A"/>
    <w:rPr>
      <w:rFonts w:ascii="Consolas" w:hAnsi="Consolas" w:cs="Consolas"/>
      <w:sz w:val="24"/>
      <w:szCs w:val="24"/>
      <w:lang w:val="en-US"/>
    </w:rPr>
  </w:style>
  <w:style w:type="character" w:styleId="HTMLTypewriter">
    <w:name w:val="HTML Typewriter"/>
    <w:basedOn w:val="DefaultParagraphFont"/>
    <w:uiPriority w:val="99"/>
    <w:semiHidden/>
    <w:locked/>
    <w:rsid w:val="0007495A"/>
    <w:rPr>
      <w:rFonts w:ascii="Consolas" w:hAnsi="Consolas" w:cs="Consolas"/>
      <w:sz w:val="20"/>
      <w:szCs w:val="20"/>
      <w:lang w:val="en-US"/>
    </w:rPr>
  </w:style>
  <w:style w:type="character" w:styleId="HTMLVariable">
    <w:name w:val="HTML Variable"/>
    <w:basedOn w:val="DefaultParagraphFont"/>
    <w:uiPriority w:val="99"/>
    <w:semiHidden/>
    <w:locked/>
    <w:rsid w:val="0007495A"/>
    <w:rPr>
      <w:i/>
      <w:iCs/>
      <w:lang w:val="en-US"/>
    </w:rPr>
  </w:style>
  <w:style w:type="paragraph" w:styleId="Index1">
    <w:name w:val="index 1"/>
    <w:basedOn w:val="Normal"/>
    <w:next w:val="Normal"/>
    <w:autoRedefine/>
    <w:uiPriority w:val="99"/>
    <w:semiHidden/>
    <w:locked/>
    <w:rsid w:val="0007495A"/>
    <w:pPr>
      <w:spacing w:after="0"/>
      <w:ind w:left="200" w:hanging="200"/>
    </w:pPr>
  </w:style>
  <w:style w:type="paragraph" w:styleId="Index2">
    <w:name w:val="index 2"/>
    <w:basedOn w:val="Normal"/>
    <w:next w:val="Normal"/>
    <w:autoRedefine/>
    <w:uiPriority w:val="99"/>
    <w:semiHidden/>
    <w:locked/>
    <w:rsid w:val="0007495A"/>
    <w:pPr>
      <w:spacing w:after="0"/>
      <w:ind w:left="400" w:hanging="200"/>
    </w:pPr>
  </w:style>
  <w:style w:type="paragraph" w:styleId="Index3">
    <w:name w:val="index 3"/>
    <w:basedOn w:val="Normal"/>
    <w:next w:val="Normal"/>
    <w:autoRedefine/>
    <w:uiPriority w:val="99"/>
    <w:semiHidden/>
    <w:locked/>
    <w:rsid w:val="0007495A"/>
    <w:pPr>
      <w:spacing w:after="0"/>
      <w:ind w:left="600" w:hanging="200"/>
    </w:pPr>
  </w:style>
  <w:style w:type="paragraph" w:styleId="Index4">
    <w:name w:val="index 4"/>
    <w:basedOn w:val="Normal"/>
    <w:next w:val="Normal"/>
    <w:autoRedefine/>
    <w:uiPriority w:val="99"/>
    <w:semiHidden/>
    <w:locked/>
    <w:rsid w:val="0007495A"/>
    <w:pPr>
      <w:spacing w:after="0"/>
      <w:ind w:left="800" w:hanging="200"/>
    </w:pPr>
  </w:style>
  <w:style w:type="paragraph" w:styleId="Index5">
    <w:name w:val="index 5"/>
    <w:basedOn w:val="Normal"/>
    <w:next w:val="Normal"/>
    <w:autoRedefine/>
    <w:uiPriority w:val="99"/>
    <w:semiHidden/>
    <w:locked/>
    <w:rsid w:val="0007495A"/>
    <w:pPr>
      <w:spacing w:after="0"/>
      <w:ind w:left="1000" w:hanging="200"/>
    </w:pPr>
  </w:style>
  <w:style w:type="paragraph" w:styleId="Index6">
    <w:name w:val="index 6"/>
    <w:basedOn w:val="Normal"/>
    <w:next w:val="Normal"/>
    <w:autoRedefine/>
    <w:uiPriority w:val="99"/>
    <w:semiHidden/>
    <w:locked/>
    <w:rsid w:val="0007495A"/>
    <w:pPr>
      <w:spacing w:after="0"/>
      <w:ind w:left="1200" w:hanging="200"/>
    </w:pPr>
  </w:style>
  <w:style w:type="paragraph" w:styleId="Index7">
    <w:name w:val="index 7"/>
    <w:basedOn w:val="Normal"/>
    <w:next w:val="Normal"/>
    <w:autoRedefine/>
    <w:uiPriority w:val="99"/>
    <w:semiHidden/>
    <w:locked/>
    <w:rsid w:val="0007495A"/>
    <w:pPr>
      <w:spacing w:after="0"/>
      <w:ind w:left="1400" w:hanging="200"/>
    </w:pPr>
  </w:style>
  <w:style w:type="paragraph" w:styleId="Index8">
    <w:name w:val="index 8"/>
    <w:basedOn w:val="Normal"/>
    <w:next w:val="Normal"/>
    <w:autoRedefine/>
    <w:uiPriority w:val="99"/>
    <w:semiHidden/>
    <w:locked/>
    <w:rsid w:val="0007495A"/>
    <w:pPr>
      <w:spacing w:after="0"/>
      <w:ind w:left="1600" w:hanging="200"/>
    </w:pPr>
  </w:style>
  <w:style w:type="paragraph" w:styleId="Index9">
    <w:name w:val="index 9"/>
    <w:basedOn w:val="Normal"/>
    <w:next w:val="Normal"/>
    <w:autoRedefine/>
    <w:uiPriority w:val="99"/>
    <w:semiHidden/>
    <w:locked/>
    <w:rsid w:val="0007495A"/>
    <w:pPr>
      <w:spacing w:after="0"/>
      <w:ind w:left="1800" w:hanging="200"/>
    </w:pPr>
  </w:style>
  <w:style w:type="paragraph" w:styleId="IndexHeading">
    <w:name w:val="index heading"/>
    <w:basedOn w:val="Normal"/>
    <w:next w:val="Index1"/>
    <w:uiPriority w:val="99"/>
    <w:semiHidden/>
    <w:locked/>
    <w:rsid w:val="0007495A"/>
    <w:rPr>
      <w:rFonts w:asciiTheme="majorHAnsi" w:eastAsiaTheme="majorEastAsia" w:hAnsiTheme="majorHAnsi" w:cstheme="majorBidi"/>
      <w:b/>
      <w:bCs/>
    </w:rPr>
  </w:style>
  <w:style w:type="character" w:styleId="IntenseEmphasis">
    <w:name w:val="Intense Emphasis"/>
    <w:basedOn w:val="DefaultParagraphFont"/>
    <w:uiPriority w:val="21"/>
    <w:semiHidden/>
    <w:qFormat/>
    <w:locked/>
    <w:rsid w:val="0007495A"/>
    <w:rPr>
      <w:b/>
      <w:bCs/>
      <w:i/>
      <w:iCs/>
      <w:color w:val="4F81BD" w:themeColor="accent1"/>
      <w:lang w:val="en-US"/>
    </w:rPr>
  </w:style>
  <w:style w:type="paragraph" w:styleId="IntenseQuote">
    <w:name w:val="Intense Quote"/>
    <w:basedOn w:val="Normal"/>
    <w:next w:val="Normal"/>
    <w:link w:val="IntenseQuoteChar"/>
    <w:uiPriority w:val="30"/>
    <w:semiHidden/>
    <w:qFormat/>
    <w:locked/>
    <w:rsid w:val="0007495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07495A"/>
    <w:rPr>
      <w:rFonts w:ascii="Palatino" w:eastAsia="Times New Roman" w:hAnsi="Palatino" w:cs="Times New Roman"/>
      <w:b/>
      <w:bCs/>
      <w:i/>
      <w:iCs/>
      <w:color w:val="4F81BD" w:themeColor="accent1"/>
      <w:sz w:val="20"/>
      <w:szCs w:val="20"/>
    </w:rPr>
  </w:style>
  <w:style w:type="character" w:styleId="IntenseReference">
    <w:name w:val="Intense Reference"/>
    <w:basedOn w:val="DefaultParagraphFont"/>
    <w:uiPriority w:val="32"/>
    <w:semiHidden/>
    <w:qFormat/>
    <w:locked/>
    <w:rsid w:val="0007495A"/>
    <w:rPr>
      <w:b/>
      <w:bCs/>
      <w:smallCaps/>
      <w:color w:val="C0504D" w:themeColor="accent2"/>
      <w:spacing w:val="5"/>
      <w:u w:val="single"/>
      <w:lang w:val="en-US"/>
    </w:rPr>
  </w:style>
  <w:style w:type="table" w:styleId="LightGrid">
    <w:name w:val="Light Grid"/>
    <w:basedOn w:val="TableNormal"/>
    <w:uiPriority w:val="62"/>
    <w:locked/>
    <w:rsid w:val="0007495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locked/>
    <w:rsid w:val="0007495A"/>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locked/>
    <w:rsid w:val="0007495A"/>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locked/>
    <w:rsid w:val="0007495A"/>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locked/>
    <w:rsid w:val="0007495A"/>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locked/>
    <w:rsid w:val="0007495A"/>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locked/>
    <w:rsid w:val="0007495A"/>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locked/>
    <w:rsid w:val="0007495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locked/>
    <w:rsid w:val="0007495A"/>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locked/>
    <w:rsid w:val="0007495A"/>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locked/>
    <w:rsid w:val="0007495A"/>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locked/>
    <w:rsid w:val="0007495A"/>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locked/>
    <w:rsid w:val="0007495A"/>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locked/>
    <w:rsid w:val="0007495A"/>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locked/>
    <w:rsid w:val="0007495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locked/>
    <w:rsid w:val="0007495A"/>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locked/>
    <w:rsid w:val="0007495A"/>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locked/>
    <w:rsid w:val="0007495A"/>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locked/>
    <w:rsid w:val="0007495A"/>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locked/>
    <w:rsid w:val="0007495A"/>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locked/>
    <w:rsid w:val="0007495A"/>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locked/>
    <w:rsid w:val="0007495A"/>
    <w:rPr>
      <w:lang w:val="en-US"/>
    </w:rPr>
  </w:style>
  <w:style w:type="paragraph" w:styleId="List">
    <w:name w:val="List"/>
    <w:basedOn w:val="Normal"/>
    <w:uiPriority w:val="99"/>
    <w:semiHidden/>
    <w:locked/>
    <w:rsid w:val="0007495A"/>
    <w:pPr>
      <w:ind w:left="360" w:hanging="360"/>
      <w:contextualSpacing/>
    </w:pPr>
  </w:style>
  <w:style w:type="paragraph" w:styleId="List2">
    <w:name w:val="List 2"/>
    <w:basedOn w:val="Normal"/>
    <w:uiPriority w:val="99"/>
    <w:semiHidden/>
    <w:locked/>
    <w:rsid w:val="0007495A"/>
    <w:pPr>
      <w:ind w:left="720" w:hanging="360"/>
      <w:contextualSpacing/>
    </w:pPr>
  </w:style>
  <w:style w:type="paragraph" w:styleId="List3">
    <w:name w:val="List 3"/>
    <w:basedOn w:val="Normal"/>
    <w:uiPriority w:val="99"/>
    <w:semiHidden/>
    <w:locked/>
    <w:rsid w:val="0007495A"/>
    <w:pPr>
      <w:ind w:left="1080" w:hanging="360"/>
      <w:contextualSpacing/>
    </w:pPr>
  </w:style>
  <w:style w:type="paragraph" w:styleId="List4">
    <w:name w:val="List 4"/>
    <w:basedOn w:val="Normal"/>
    <w:uiPriority w:val="99"/>
    <w:semiHidden/>
    <w:locked/>
    <w:rsid w:val="0007495A"/>
    <w:pPr>
      <w:ind w:left="1440" w:hanging="360"/>
      <w:contextualSpacing/>
    </w:pPr>
  </w:style>
  <w:style w:type="paragraph" w:styleId="List5">
    <w:name w:val="List 5"/>
    <w:basedOn w:val="Normal"/>
    <w:uiPriority w:val="99"/>
    <w:semiHidden/>
    <w:locked/>
    <w:rsid w:val="0007495A"/>
    <w:pPr>
      <w:ind w:left="1800" w:hanging="360"/>
      <w:contextualSpacing/>
    </w:pPr>
  </w:style>
  <w:style w:type="paragraph" w:styleId="ListBullet">
    <w:name w:val="List Bullet"/>
    <w:basedOn w:val="Normal"/>
    <w:uiPriority w:val="99"/>
    <w:semiHidden/>
    <w:locked/>
    <w:rsid w:val="0007495A"/>
    <w:pPr>
      <w:numPr>
        <w:numId w:val="5"/>
      </w:numPr>
      <w:contextualSpacing/>
    </w:pPr>
  </w:style>
  <w:style w:type="paragraph" w:styleId="ListBullet2">
    <w:name w:val="List Bullet 2"/>
    <w:basedOn w:val="Normal"/>
    <w:uiPriority w:val="99"/>
    <w:semiHidden/>
    <w:locked/>
    <w:rsid w:val="0007495A"/>
    <w:pPr>
      <w:numPr>
        <w:numId w:val="6"/>
      </w:numPr>
      <w:contextualSpacing/>
    </w:pPr>
  </w:style>
  <w:style w:type="paragraph" w:styleId="ListBullet3">
    <w:name w:val="List Bullet 3"/>
    <w:basedOn w:val="Normal"/>
    <w:uiPriority w:val="99"/>
    <w:semiHidden/>
    <w:locked/>
    <w:rsid w:val="0007495A"/>
    <w:pPr>
      <w:numPr>
        <w:numId w:val="7"/>
      </w:numPr>
      <w:contextualSpacing/>
    </w:pPr>
  </w:style>
  <w:style w:type="paragraph" w:styleId="ListBullet4">
    <w:name w:val="List Bullet 4"/>
    <w:basedOn w:val="Normal"/>
    <w:uiPriority w:val="99"/>
    <w:semiHidden/>
    <w:locked/>
    <w:rsid w:val="0007495A"/>
    <w:pPr>
      <w:numPr>
        <w:numId w:val="8"/>
      </w:numPr>
      <w:contextualSpacing/>
    </w:pPr>
  </w:style>
  <w:style w:type="paragraph" w:styleId="ListBullet5">
    <w:name w:val="List Bullet 5"/>
    <w:basedOn w:val="Normal"/>
    <w:uiPriority w:val="99"/>
    <w:semiHidden/>
    <w:locked/>
    <w:rsid w:val="0007495A"/>
    <w:pPr>
      <w:numPr>
        <w:numId w:val="9"/>
      </w:numPr>
      <w:contextualSpacing/>
    </w:pPr>
  </w:style>
  <w:style w:type="paragraph" w:styleId="ListContinue">
    <w:name w:val="List Continue"/>
    <w:basedOn w:val="Normal"/>
    <w:uiPriority w:val="99"/>
    <w:semiHidden/>
    <w:locked/>
    <w:rsid w:val="0007495A"/>
    <w:pPr>
      <w:spacing w:after="120"/>
      <w:ind w:left="360"/>
      <w:contextualSpacing/>
    </w:pPr>
  </w:style>
  <w:style w:type="paragraph" w:styleId="ListContinue2">
    <w:name w:val="List Continue 2"/>
    <w:basedOn w:val="Normal"/>
    <w:uiPriority w:val="99"/>
    <w:semiHidden/>
    <w:locked/>
    <w:rsid w:val="0007495A"/>
    <w:pPr>
      <w:spacing w:after="120"/>
      <w:ind w:left="720"/>
      <w:contextualSpacing/>
    </w:pPr>
  </w:style>
  <w:style w:type="paragraph" w:styleId="ListContinue3">
    <w:name w:val="List Continue 3"/>
    <w:basedOn w:val="Normal"/>
    <w:uiPriority w:val="99"/>
    <w:semiHidden/>
    <w:locked/>
    <w:rsid w:val="0007495A"/>
    <w:pPr>
      <w:spacing w:after="120"/>
      <w:ind w:left="1080"/>
      <w:contextualSpacing/>
    </w:pPr>
  </w:style>
  <w:style w:type="paragraph" w:styleId="ListContinue4">
    <w:name w:val="List Continue 4"/>
    <w:basedOn w:val="Normal"/>
    <w:uiPriority w:val="99"/>
    <w:semiHidden/>
    <w:locked/>
    <w:rsid w:val="0007495A"/>
    <w:pPr>
      <w:spacing w:after="120"/>
      <w:ind w:left="1440"/>
      <w:contextualSpacing/>
    </w:pPr>
  </w:style>
  <w:style w:type="paragraph" w:styleId="ListContinue5">
    <w:name w:val="List Continue 5"/>
    <w:basedOn w:val="Normal"/>
    <w:uiPriority w:val="99"/>
    <w:semiHidden/>
    <w:locked/>
    <w:rsid w:val="0007495A"/>
    <w:pPr>
      <w:spacing w:after="120"/>
      <w:ind w:left="1800"/>
      <w:contextualSpacing/>
    </w:pPr>
  </w:style>
  <w:style w:type="paragraph" w:styleId="ListNumber">
    <w:name w:val="List Number"/>
    <w:basedOn w:val="Normal"/>
    <w:uiPriority w:val="99"/>
    <w:semiHidden/>
    <w:locked/>
    <w:rsid w:val="0007495A"/>
    <w:pPr>
      <w:numPr>
        <w:numId w:val="10"/>
      </w:numPr>
      <w:contextualSpacing/>
    </w:pPr>
  </w:style>
  <w:style w:type="paragraph" w:styleId="ListNumber2">
    <w:name w:val="List Number 2"/>
    <w:basedOn w:val="Normal"/>
    <w:uiPriority w:val="99"/>
    <w:semiHidden/>
    <w:locked/>
    <w:rsid w:val="0007495A"/>
    <w:pPr>
      <w:numPr>
        <w:numId w:val="11"/>
      </w:numPr>
      <w:contextualSpacing/>
    </w:pPr>
  </w:style>
  <w:style w:type="paragraph" w:styleId="ListNumber3">
    <w:name w:val="List Number 3"/>
    <w:basedOn w:val="Normal"/>
    <w:uiPriority w:val="99"/>
    <w:semiHidden/>
    <w:locked/>
    <w:rsid w:val="0007495A"/>
    <w:pPr>
      <w:numPr>
        <w:numId w:val="12"/>
      </w:numPr>
      <w:contextualSpacing/>
    </w:pPr>
  </w:style>
  <w:style w:type="paragraph" w:styleId="ListNumber4">
    <w:name w:val="List Number 4"/>
    <w:basedOn w:val="Normal"/>
    <w:uiPriority w:val="99"/>
    <w:semiHidden/>
    <w:locked/>
    <w:rsid w:val="0007495A"/>
    <w:pPr>
      <w:numPr>
        <w:numId w:val="13"/>
      </w:numPr>
      <w:contextualSpacing/>
    </w:pPr>
  </w:style>
  <w:style w:type="paragraph" w:styleId="ListNumber5">
    <w:name w:val="List Number 5"/>
    <w:basedOn w:val="Normal"/>
    <w:uiPriority w:val="99"/>
    <w:semiHidden/>
    <w:locked/>
    <w:rsid w:val="0007495A"/>
    <w:pPr>
      <w:numPr>
        <w:numId w:val="14"/>
      </w:numPr>
      <w:contextualSpacing/>
    </w:pPr>
  </w:style>
  <w:style w:type="paragraph" w:styleId="ListParagraph">
    <w:name w:val="List Paragraph"/>
    <w:basedOn w:val="Normal"/>
    <w:uiPriority w:val="34"/>
    <w:semiHidden/>
    <w:qFormat/>
    <w:locked/>
    <w:rsid w:val="0007495A"/>
    <w:pPr>
      <w:ind w:left="720"/>
      <w:contextualSpacing/>
    </w:pPr>
  </w:style>
  <w:style w:type="table" w:styleId="MediumGrid1">
    <w:name w:val="Medium Grid 1"/>
    <w:basedOn w:val="TableNormal"/>
    <w:uiPriority w:val="67"/>
    <w:locked/>
    <w:rsid w:val="0007495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locked/>
    <w:rsid w:val="0007495A"/>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locked/>
    <w:rsid w:val="0007495A"/>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locked/>
    <w:rsid w:val="0007495A"/>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locked/>
    <w:rsid w:val="0007495A"/>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locked/>
    <w:rsid w:val="0007495A"/>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locked/>
    <w:rsid w:val="0007495A"/>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locked/>
    <w:rsid w:val="0007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locked/>
    <w:rsid w:val="0007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locked/>
    <w:rsid w:val="0007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locked/>
    <w:rsid w:val="0007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locked/>
    <w:rsid w:val="0007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locked/>
    <w:rsid w:val="0007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locked/>
    <w:rsid w:val="0007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locked/>
    <w:rsid w:val="0007495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locked/>
    <w:rsid w:val="0007495A"/>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locked/>
    <w:rsid w:val="0007495A"/>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locked/>
    <w:rsid w:val="0007495A"/>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locked/>
    <w:rsid w:val="0007495A"/>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locked/>
    <w:rsid w:val="0007495A"/>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locked/>
    <w:rsid w:val="0007495A"/>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locked/>
    <w:rsid w:val="0007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locked/>
    <w:rsid w:val="0007495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locked/>
    <w:rsid w:val="0007495A"/>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locked/>
    <w:rsid w:val="0007495A"/>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locked/>
    <w:rsid w:val="0007495A"/>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locked/>
    <w:rsid w:val="0007495A"/>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locked/>
    <w:rsid w:val="0007495A"/>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locked/>
    <w:rsid w:val="0007495A"/>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locked/>
    <w:rsid w:val="0007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locked/>
    <w:rsid w:val="0007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locked/>
    <w:rsid w:val="0007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locked/>
    <w:rsid w:val="0007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locked/>
    <w:rsid w:val="0007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locked/>
    <w:rsid w:val="0007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locked/>
    <w:rsid w:val="0007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locked/>
    <w:rsid w:val="0007495A"/>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7495A"/>
    <w:rPr>
      <w:rFonts w:asciiTheme="majorHAnsi" w:eastAsiaTheme="majorEastAsia" w:hAnsiTheme="majorHAnsi" w:cstheme="majorBidi"/>
      <w:color w:val="000000"/>
      <w:sz w:val="24"/>
      <w:szCs w:val="24"/>
      <w:shd w:val="pct20" w:color="auto" w:fill="auto"/>
    </w:rPr>
  </w:style>
  <w:style w:type="paragraph" w:styleId="NoSpacing">
    <w:name w:val="No Spacing"/>
    <w:uiPriority w:val="1"/>
    <w:semiHidden/>
    <w:qFormat/>
    <w:locked/>
    <w:rsid w:val="0007495A"/>
    <w:pPr>
      <w:spacing w:after="0" w:line="240" w:lineRule="auto"/>
      <w:ind w:firstLine="288"/>
      <w:jc w:val="both"/>
    </w:pPr>
    <w:rPr>
      <w:rFonts w:ascii="Palatino" w:eastAsia="Times New Roman" w:hAnsi="Palatino" w:cs="Times New Roman"/>
      <w:color w:val="000000"/>
      <w:sz w:val="20"/>
      <w:szCs w:val="20"/>
    </w:rPr>
  </w:style>
  <w:style w:type="paragraph" w:styleId="NormalWeb">
    <w:name w:val="Normal (Web)"/>
    <w:basedOn w:val="Normal"/>
    <w:uiPriority w:val="99"/>
    <w:semiHidden/>
    <w:locked/>
    <w:rsid w:val="0007495A"/>
    <w:rPr>
      <w:rFonts w:ascii="Times New Roman" w:hAnsi="Times New Roman"/>
      <w:sz w:val="24"/>
      <w:szCs w:val="24"/>
    </w:rPr>
  </w:style>
  <w:style w:type="paragraph" w:styleId="NormalIndent">
    <w:name w:val="Normal Indent"/>
    <w:basedOn w:val="Normal"/>
    <w:uiPriority w:val="99"/>
    <w:semiHidden/>
    <w:locked/>
    <w:rsid w:val="0007495A"/>
    <w:pPr>
      <w:ind w:left="720"/>
    </w:pPr>
  </w:style>
  <w:style w:type="paragraph" w:styleId="NoteHeading">
    <w:name w:val="Note Heading"/>
    <w:basedOn w:val="Normal"/>
    <w:next w:val="Normal"/>
    <w:link w:val="NoteHeadingChar"/>
    <w:uiPriority w:val="99"/>
    <w:semiHidden/>
    <w:locked/>
    <w:rsid w:val="0007495A"/>
    <w:pPr>
      <w:spacing w:after="0"/>
    </w:pPr>
  </w:style>
  <w:style w:type="character" w:customStyle="1" w:styleId="NoteHeadingChar">
    <w:name w:val="Note Heading Char"/>
    <w:basedOn w:val="DefaultParagraphFont"/>
    <w:link w:val="NoteHeading"/>
    <w:uiPriority w:val="99"/>
    <w:semiHidden/>
    <w:rsid w:val="0007495A"/>
    <w:rPr>
      <w:rFonts w:ascii="Palatino" w:eastAsia="Times New Roman" w:hAnsi="Palatino" w:cs="Times New Roman"/>
      <w:color w:val="000000"/>
      <w:sz w:val="20"/>
      <w:szCs w:val="20"/>
    </w:rPr>
  </w:style>
  <w:style w:type="character" w:styleId="PlaceholderText">
    <w:name w:val="Placeholder Text"/>
    <w:basedOn w:val="DefaultParagraphFont"/>
    <w:uiPriority w:val="99"/>
    <w:semiHidden/>
    <w:locked/>
    <w:rsid w:val="0007495A"/>
    <w:rPr>
      <w:color w:val="808080"/>
      <w:lang w:val="en-US"/>
    </w:rPr>
  </w:style>
  <w:style w:type="paragraph" w:styleId="PlainText">
    <w:name w:val="Plain Text"/>
    <w:basedOn w:val="Normal"/>
    <w:link w:val="PlainTextChar"/>
    <w:uiPriority w:val="99"/>
    <w:semiHidden/>
    <w:locked/>
    <w:rsid w:val="0007495A"/>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07495A"/>
    <w:rPr>
      <w:rFonts w:ascii="Consolas" w:eastAsia="Times New Roman" w:hAnsi="Consolas" w:cs="Consolas"/>
      <w:color w:val="000000"/>
      <w:sz w:val="21"/>
      <w:szCs w:val="21"/>
    </w:rPr>
  </w:style>
  <w:style w:type="paragraph" w:styleId="Quote">
    <w:name w:val="Quote"/>
    <w:basedOn w:val="Normal"/>
    <w:next w:val="Normal"/>
    <w:link w:val="QuoteChar"/>
    <w:uiPriority w:val="29"/>
    <w:semiHidden/>
    <w:qFormat/>
    <w:locked/>
    <w:rsid w:val="0007495A"/>
    <w:rPr>
      <w:i/>
      <w:iCs/>
      <w:color w:val="000000" w:themeColor="text1"/>
    </w:rPr>
  </w:style>
  <w:style w:type="character" w:customStyle="1" w:styleId="QuoteChar">
    <w:name w:val="Quote Char"/>
    <w:basedOn w:val="DefaultParagraphFont"/>
    <w:link w:val="Quote"/>
    <w:uiPriority w:val="29"/>
    <w:semiHidden/>
    <w:rsid w:val="0007495A"/>
    <w:rPr>
      <w:rFonts w:ascii="Palatino" w:eastAsia="Times New Roman" w:hAnsi="Palatino" w:cs="Times New Roman"/>
      <w:i/>
      <w:iCs/>
      <w:color w:val="000000" w:themeColor="text1"/>
      <w:sz w:val="20"/>
      <w:szCs w:val="20"/>
    </w:rPr>
  </w:style>
  <w:style w:type="paragraph" w:styleId="Salutation">
    <w:name w:val="Salutation"/>
    <w:basedOn w:val="Normal"/>
    <w:next w:val="Normal"/>
    <w:link w:val="SalutationChar"/>
    <w:uiPriority w:val="99"/>
    <w:semiHidden/>
    <w:locked/>
    <w:rsid w:val="0007495A"/>
  </w:style>
  <w:style w:type="character" w:customStyle="1" w:styleId="SalutationChar">
    <w:name w:val="Salutation Char"/>
    <w:basedOn w:val="DefaultParagraphFont"/>
    <w:link w:val="Salutation"/>
    <w:uiPriority w:val="99"/>
    <w:semiHidden/>
    <w:rsid w:val="0007495A"/>
    <w:rPr>
      <w:rFonts w:ascii="Palatino" w:eastAsia="Times New Roman" w:hAnsi="Palatino" w:cs="Times New Roman"/>
      <w:color w:val="000000"/>
      <w:sz w:val="20"/>
      <w:szCs w:val="20"/>
    </w:rPr>
  </w:style>
  <w:style w:type="paragraph" w:styleId="Signature">
    <w:name w:val="Signature"/>
    <w:basedOn w:val="Normal"/>
    <w:link w:val="SignatureChar"/>
    <w:uiPriority w:val="99"/>
    <w:semiHidden/>
    <w:locked/>
    <w:rsid w:val="0007495A"/>
    <w:pPr>
      <w:spacing w:after="0"/>
      <w:ind w:left="4320"/>
    </w:pPr>
  </w:style>
  <w:style w:type="character" w:customStyle="1" w:styleId="SignatureChar">
    <w:name w:val="Signature Char"/>
    <w:basedOn w:val="DefaultParagraphFont"/>
    <w:link w:val="Signature"/>
    <w:uiPriority w:val="99"/>
    <w:semiHidden/>
    <w:rsid w:val="0007495A"/>
    <w:rPr>
      <w:rFonts w:ascii="Palatino" w:eastAsia="Times New Roman" w:hAnsi="Palatino" w:cs="Times New Roman"/>
      <w:color w:val="000000"/>
      <w:sz w:val="20"/>
      <w:szCs w:val="20"/>
    </w:rPr>
  </w:style>
  <w:style w:type="character" w:styleId="Strong">
    <w:name w:val="Strong"/>
    <w:basedOn w:val="DefaultParagraphFont"/>
    <w:uiPriority w:val="22"/>
    <w:semiHidden/>
    <w:qFormat/>
    <w:locked/>
    <w:rsid w:val="0007495A"/>
    <w:rPr>
      <w:b/>
      <w:bCs/>
      <w:lang w:val="en-US"/>
    </w:rPr>
  </w:style>
  <w:style w:type="paragraph" w:styleId="Subtitle">
    <w:name w:val="Subtitle"/>
    <w:basedOn w:val="Normal"/>
    <w:next w:val="Normal"/>
    <w:link w:val="SubtitleChar"/>
    <w:uiPriority w:val="11"/>
    <w:semiHidden/>
    <w:qFormat/>
    <w:locked/>
    <w:rsid w:val="0007495A"/>
    <w:pPr>
      <w:numPr>
        <w:ilvl w:val="1"/>
      </w:numPr>
      <w:ind w:firstLine="288"/>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07495A"/>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semiHidden/>
    <w:qFormat/>
    <w:locked/>
    <w:rsid w:val="0007495A"/>
    <w:rPr>
      <w:i/>
      <w:iCs/>
      <w:color w:val="808080" w:themeColor="text1" w:themeTint="7F"/>
      <w:lang w:val="en-US"/>
    </w:rPr>
  </w:style>
  <w:style w:type="character" w:styleId="SubtleReference">
    <w:name w:val="Subtle Reference"/>
    <w:basedOn w:val="DefaultParagraphFont"/>
    <w:uiPriority w:val="31"/>
    <w:semiHidden/>
    <w:qFormat/>
    <w:locked/>
    <w:rsid w:val="0007495A"/>
    <w:rPr>
      <w:smallCaps/>
      <w:color w:val="C0504D" w:themeColor="accent2"/>
      <w:u w:val="single"/>
      <w:lang w:val="en-US"/>
    </w:rPr>
  </w:style>
  <w:style w:type="table" w:styleId="Table3Deffects1">
    <w:name w:val="Table 3D effects 1"/>
    <w:basedOn w:val="TableNormal"/>
    <w:uiPriority w:val="99"/>
    <w:semiHidden/>
    <w:unhideWhenUsed/>
    <w:locked/>
    <w:rsid w:val="0007495A"/>
    <w:pPr>
      <w:spacing w:after="180" w:line="240" w:lineRule="auto"/>
      <w:ind w:firstLine="288"/>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07495A"/>
    <w:pPr>
      <w:spacing w:after="180" w:line="240" w:lineRule="auto"/>
      <w:ind w:firstLine="288"/>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07495A"/>
    <w:pPr>
      <w:spacing w:after="180" w:line="240" w:lineRule="auto"/>
      <w:ind w:firstLine="288"/>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07495A"/>
    <w:pPr>
      <w:spacing w:after="180" w:line="240" w:lineRule="auto"/>
      <w:ind w:firstLine="288"/>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07495A"/>
    <w:pPr>
      <w:spacing w:after="180" w:line="240" w:lineRule="auto"/>
      <w:ind w:firstLine="288"/>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07495A"/>
    <w:pPr>
      <w:spacing w:after="180" w:line="240" w:lineRule="auto"/>
      <w:ind w:firstLine="288"/>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07495A"/>
    <w:pPr>
      <w:spacing w:after="180" w:line="240" w:lineRule="auto"/>
      <w:ind w:firstLine="288"/>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07495A"/>
    <w:pPr>
      <w:spacing w:after="180" w:line="240" w:lineRule="auto"/>
      <w:ind w:firstLine="288"/>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07495A"/>
    <w:pPr>
      <w:spacing w:after="180" w:line="240" w:lineRule="auto"/>
      <w:ind w:firstLine="288"/>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07495A"/>
    <w:pPr>
      <w:spacing w:after="180" w:line="240" w:lineRule="auto"/>
      <w:ind w:firstLine="288"/>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07495A"/>
    <w:pPr>
      <w:spacing w:after="180" w:line="240" w:lineRule="auto"/>
      <w:ind w:firstLine="288"/>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07495A"/>
    <w:pPr>
      <w:spacing w:after="180" w:line="240" w:lineRule="auto"/>
      <w:ind w:firstLine="288"/>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07495A"/>
    <w:pPr>
      <w:spacing w:after="180" w:line="240" w:lineRule="auto"/>
      <w:ind w:firstLine="288"/>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07495A"/>
    <w:pPr>
      <w:spacing w:after="180" w:line="240" w:lineRule="auto"/>
      <w:ind w:firstLine="288"/>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07495A"/>
    <w:pPr>
      <w:spacing w:after="180" w:line="240" w:lineRule="auto"/>
      <w:ind w:firstLine="288"/>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07495A"/>
    <w:pPr>
      <w:spacing w:after="180" w:line="240" w:lineRule="auto"/>
      <w:ind w:firstLine="288"/>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07495A"/>
    <w:pPr>
      <w:spacing w:after="180" w:line="240" w:lineRule="auto"/>
      <w:ind w:firstLine="288"/>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locked/>
    <w:rsid w:val="0007495A"/>
    <w:pPr>
      <w:spacing w:after="180" w:line="240" w:lineRule="auto"/>
      <w:ind w:firstLine="288"/>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07495A"/>
    <w:pPr>
      <w:spacing w:after="180" w:line="240" w:lineRule="auto"/>
      <w:ind w:firstLine="288"/>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07495A"/>
    <w:pPr>
      <w:spacing w:after="180" w:line="240" w:lineRule="auto"/>
      <w:ind w:firstLine="288"/>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07495A"/>
    <w:pPr>
      <w:spacing w:after="180" w:line="240" w:lineRule="auto"/>
      <w:ind w:firstLine="288"/>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07495A"/>
    <w:pPr>
      <w:spacing w:after="180" w:line="240" w:lineRule="auto"/>
      <w:ind w:firstLine="288"/>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07495A"/>
    <w:pPr>
      <w:spacing w:after="180" w:line="240" w:lineRule="auto"/>
      <w:ind w:firstLine="288"/>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07495A"/>
    <w:pPr>
      <w:spacing w:after="180" w:line="240" w:lineRule="auto"/>
      <w:ind w:firstLine="288"/>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07495A"/>
    <w:pPr>
      <w:spacing w:after="180" w:line="240" w:lineRule="auto"/>
      <w:ind w:firstLine="288"/>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locked/>
    <w:rsid w:val="0007495A"/>
    <w:pPr>
      <w:spacing w:after="180" w:line="240" w:lineRule="auto"/>
      <w:ind w:firstLine="288"/>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07495A"/>
    <w:pPr>
      <w:spacing w:after="180" w:line="240" w:lineRule="auto"/>
      <w:ind w:firstLine="288"/>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07495A"/>
    <w:pPr>
      <w:spacing w:after="180" w:line="240" w:lineRule="auto"/>
      <w:ind w:firstLine="288"/>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07495A"/>
    <w:pPr>
      <w:spacing w:after="180" w:line="240" w:lineRule="auto"/>
      <w:ind w:firstLine="288"/>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07495A"/>
    <w:pPr>
      <w:spacing w:after="180" w:line="240" w:lineRule="auto"/>
      <w:ind w:firstLine="288"/>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07495A"/>
    <w:pPr>
      <w:spacing w:after="180" w:line="240" w:lineRule="auto"/>
      <w:ind w:firstLine="288"/>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07495A"/>
    <w:pPr>
      <w:spacing w:after="180" w:line="240" w:lineRule="auto"/>
      <w:ind w:firstLine="288"/>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07495A"/>
    <w:pPr>
      <w:spacing w:after="180" w:line="240" w:lineRule="auto"/>
      <w:ind w:firstLine="288"/>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locked/>
    <w:rsid w:val="0007495A"/>
    <w:pPr>
      <w:spacing w:after="0"/>
      <w:ind w:left="200" w:hanging="200"/>
    </w:pPr>
  </w:style>
  <w:style w:type="paragraph" w:styleId="TableofFigures">
    <w:name w:val="table of figures"/>
    <w:basedOn w:val="Normal"/>
    <w:next w:val="Normal"/>
    <w:uiPriority w:val="99"/>
    <w:semiHidden/>
    <w:locked/>
    <w:rsid w:val="0007495A"/>
    <w:pPr>
      <w:spacing w:after="0"/>
    </w:pPr>
  </w:style>
  <w:style w:type="table" w:styleId="TableProfessional">
    <w:name w:val="Table Professional"/>
    <w:basedOn w:val="TableNormal"/>
    <w:uiPriority w:val="99"/>
    <w:semiHidden/>
    <w:unhideWhenUsed/>
    <w:locked/>
    <w:rsid w:val="0007495A"/>
    <w:pPr>
      <w:spacing w:after="180" w:line="240" w:lineRule="auto"/>
      <w:ind w:firstLine="288"/>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07495A"/>
    <w:pPr>
      <w:spacing w:after="180" w:line="240" w:lineRule="auto"/>
      <w:ind w:firstLine="288"/>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07495A"/>
    <w:pPr>
      <w:spacing w:after="180" w:line="240" w:lineRule="auto"/>
      <w:ind w:firstLine="288"/>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07495A"/>
    <w:pPr>
      <w:spacing w:after="180" w:line="240" w:lineRule="auto"/>
      <w:ind w:firstLine="288"/>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07495A"/>
    <w:pPr>
      <w:spacing w:after="180" w:line="240" w:lineRule="auto"/>
      <w:ind w:firstLine="288"/>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07495A"/>
    <w:pPr>
      <w:spacing w:after="180" w:line="240" w:lineRule="auto"/>
      <w:ind w:firstLine="288"/>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07495A"/>
    <w:pPr>
      <w:spacing w:after="180" w:line="240" w:lineRule="auto"/>
      <w:ind w:firstLine="288"/>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07495A"/>
    <w:pPr>
      <w:spacing w:after="180" w:line="240" w:lineRule="auto"/>
      <w:ind w:firstLine="288"/>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07495A"/>
    <w:pPr>
      <w:spacing w:after="180" w:line="240" w:lineRule="auto"/>
      <w:ind w:firstLine="288"/>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07495A"/>
    <w:pPr>
      <w:spacing w:after="180" w:line="240" w:lineRule="auto"/>
      <w:ind w:firstLine="288"/>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locked/>
    <w:rsid w:val="0007495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07495A"/>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locked/>
    <w:rsid w:val="0007495A"/>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locked/>
    <w:rsid w:val="0007495A"/>
    <w:pPr>
      <w:spacing w:after="100"/>
    </w:pPr>
  </w:style>
  <w:style w:type="paragraph" w:styleId="TOC2">
    <w:name w:val="toc 2"/>
    <w:basedOn w:val="Normal"/>
    <w:next w:val="Normal"/>
    <w:autoRedefine/>
    <w:uiPriority w:val="39"/>
    <w:semiHidden/>
    <w:locked/>
    <w:rsid w:val="0007495A"/>
    <w:pPr>
      <w:spacing w:after="100"/>
      <w:ind w:left="200"/>
    </w:pPr>
  </w:style>
  <w:style w:type="paragraph" w:styleId="TOC3">
    <w:name w:val="toc 3"/>
    <w:basedOn w:val="Normal"/>
    <w:next w:val="Normal"/>
    <w:autoRedefine/>
    <w:uiPriority w:val="39"/>
    <w:semiHidden/>
    <w:locked/>
    <w:rsid w:val="0007495A"/>
    <w:pPr>
      <w:spacing w:after="100"/>
      <w:ind w:left="400"/>
    </w:pPr>
  </w:style>
  <w:style w:type="paragraph" w:styleId="TOC4">
    <w:name w:val="toc 4"/>
    <w:basedOn w:val="Normal"/>
    <w:next w:val="Normal"/>
    <w:autoRedefine/>
    <w:uiPriority w:val="39"/>
    <w:semiHidden/>
    <w:locked/>
    <w:rsid w:val="0007495A"/>
    <w:pPr>
      <w:spacing w:after="100"/>
      <w:ind w:left="600"/>
    </w:pPr>
  </w:style>
  <w:style w:type="paragraph" w:styleId="TOC5">
    <w:name w:val="toc 5"/>
    <w:basedOn w:val="Normal"/>
    <w:next w:val="Normal"/>
    <w:autoRedefine/>
    <w:uiPriority w:val="39"/>
    <w:semiHidden/>
    <w:locked/>
    <w:rsid w:val="0007495A"/>
    <w:pPr>
      <w:spacing w:after="100"/>
      <w:ind w:left="800"/>
    </w:pPr>
  </w:style>
  <w:style w:type="paragraph" w:styleId="TOC6">
    <w:name w:val="toc 6"/>
    <w:basedOn w:val="Normal"/>
    <w:next w:val="Normal"/>
    <w:autoRedefine/>
    <w:uiPriority w:val="39"/>
    <w:semiHidden/>
    <w:locked/>
    <w:rsid w:val="0007495A"/>
    <w:pPr>
      <w:spacing w:after="100"/>
      <w:ind w:left="1000"/>
    </w:pPr>
  </w:style>
  <w:style w:type="paragraph" w:styleId="TOC7">
    <w:name w:val="toc 7"/>
    <w:basedOn w:val="Normal"/>
    <w:next w:val="Normal"/>
    <w:autoRedefine/>
    <w:uiPriority w:val="39"/>
    <w:semiHidden/>
    <w:locked/>
    <w:rsid w:val="0007495A"/>
    <w:pPr>
      <w:spacing w:after="100"/>
      <w:ind w:left="1200"/>
    </w:pPr>
  </w:style>
  <w:style w:type="paragraph" w:styleId="TOC8">
    <w:name w:val="toc 8"/>
    <w:basedOn w:val="Normal"/>
    <w:next w:val="Normal"/>
    <w:autoRedefine/>
    <w:uiPriority w:val="39"/>
    <w:semiHidden/>
    <w:locked/>
    <w:rsid w:val="0007495A"/>
    <w:pPr>
      <w:spacing w:after="100"/>
      <w:ind w:left="1400"/>
    </w:pPr>
  </w:style>
  <w:style w:type="paragraph" w:styleId="TOC9">
    <w:name w:val="toc 9"/>
    <w:basedOn w:val="Normal"/>
    <w:next w:val="Normal"/>
    <w:autoRedefine/>
    <w:uiPriority w:val="39"/>
    <w:semiHidden/>
    <w:locked/>
    <w:rsid w:val="0007495A"/>
    <w:pPr>
      <w:spacing w:after="100"/>
      <w:ind w:left="1600"/>
    </w:pPr>
  </w:style>
  <w:style w:type="paragraph" w:styleId="TOCHeading">
    <w:name w:val="TOC Heading"/>
    <w:basedOn w:val="Heading1"/>
    <w:next w:val="Normal"/>
    <w:uiPriority w:val="39"/>
    <w:semiHidden/>
    <w:qFormat/>
    <w:locked/>
    <w:rsid w:val="0007495A"/>
    <w:pPr>
      <w:keepLines/>
      <w:spacing w:before="480" w:after="0"/>
      <w:ind w:firstLine="288"/>
      <w:jc w:val="both"/>
      <w:outlineLvl w:val="9"/>
    </w:pPr>
    <w:rPr>
      <w:rFonts w:asciiTheme="majorHAnsi" w:eastAsiaTheme="majorEastAsia" w:hAnsiTheme="majorHAnsi" w:cstheme="majorBidi"/>
      <w:bCs/>
      <w:color w:val="365F91" w:themeColor="accent1" w:themeShade="BF"/>
      <w:sz w:val="28"/>
      <w:szCs w:val="28"/>
    </w:rPr>
  </w:style>
  <w:style w:type="table" w:customStyle="1" w:styleId="media">
    <w:name w:val="media"/>
    <w:basedOn w:val="TableNormal"/>
    <w:rsid w:val="0007495A"/>
    <w:pPr>
      <w:spacing w:after="0" w:line="240" w:lineRule="auto"/>
    </w:pPr>
    <w:rPr>
      <w:rFonts w:ascii="Book Antiqua" w:eastAsia="Times New Roman" w:hAnsi="Book Antiqua" w:cs="Times New Roman"/>
      <w:sz w:val="18"/>
      <w:szCs w:val="20"/>
      <w:lang w:eastAsia="de-D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Pr>
  </w:style>
  <w:style w:type="character" w:customStyle="1" w:styleId="mediatitlelabel">
    <w:name w:val="media title label"/>
    <w:basedOn w:val="DefaultParagraphFont"/>
    <w:uiPriority w:val="1"/>
    <w:rsid w:val="0007495A"/>
    <w:rPr>
      <w:rFonts w:ascii="Book Antiqua" w:hAnsi="Book Antiqua"/>
      <w:b/>
      <w:sz w:val="20"/>
    </w:rPr>
  </w:style>
  <w:style w:type="paragraph" w:customStyle="1" w:styleId="mediagraphic">
    <w:name w:val="media graphic"/>
    <w:rsid w:val="0007495A"/>
    <w:pPr>
      <w:spacing w:after="0" w:line="240" w:lineRule="auto"/>
      <w:jc w:val="center"/>
    </w:pPr>
    <w:rPr>
      <w:rFonts w:ascii="Book Antiqua" w:eastAsia="Times New Roman" w:hAnsi="Book Antiqua" w:cs="Times New Roman"/>
      <w:color w:val="000000"/>
      <w:sz w:val="20"/>
      <w:szCs w:val="20"/>
    </w:rPr>
  </w:style>
  <w:style w:type="paragraph" w:customStyle="1" w:styleId="glossarytitle">
    <w:name w:val="glossary title"/>
    <w:basedOn w:val="h1"/>
    <w:next w:val="normaltext"/>
    <w:qFormat/>
    <w:rsid w:val="0007495A"/>
  </w:style>
  <w:style w:type="paragraph" w:customStyle="1" w:styleId="asteriskbreak">
    <w:name w:val="asterisk break"/>
    <w:next w:val="normaltext"/>
    <w:rsid w:val="0007495A"/>
    <w:pPr>
      <w:spacing w:before="120" w:after="120" w:line="240" w:lineRule="auto"/>
      <w:jc w:val="center"/>
    </w:pPr>
    <w:rPr>
      <w:rFonts w:ascii="Book Antiqua" w:eastAsia="Times New Roman" w:hAnsi="Book Antiqua" w:cs="Times New Roman"/>
      <w:color w:val="000000"/>
      <w:sz w:val="20"/>
      <w:szCs w:val="20"/>
    </w:rPr>
  </w:style>
  <w:style w:type="paragraph" w:customStyle="1" w:styleId="author">
    <w:name w:val="author"/>
    <w:qFormat/>
    <w:rsid w:val="0007495A"/>
    <w:pPr>
      <w:spacing w:after="0" w:line="260" w:lineRule="exact"/>
    </w:pPr>
    <w:rPr>
      <w:rFonts w:ascii="Book Antiqua" w:eastAsia="Times New Roman" w:hAnsi="Book Antiqua" w:cs="Times New Roman"/>
      <w:caps/>
      <w:color w:val="000000"/>
      <w:spacing w:val="20"/>
      <w:sz w:val="12"/>
      <w:szCs w:val="20"/>
    </w:rPr>
  </w:style>
  <w:style w:type="paragraph" w:customStyle="1" w:styleId="bibliographyentry">
    <w:name w:val="bibliography entry"/>
    <w:rsid w:val="0007495A"/>
    <w:pPr>
      <w:spacing w:before="120" w:after="0" w:line="240" w:lineRule="auto"/>
      <w:ind w:left="720" w:hanging="720"/>
    </w:pPr>
    <w:rPr>
      <w:rFonts w:ascii="Book Antiqua" w:eastAsia="Times New Roman" w:hAnsi="Book Antiqua" w:cs="Times New Roman"/>
      <w:color w:val="000000"/>
      <w:sz w:val="20"/>
      <w:szCs w:val="20"/>
    </w:rPr>
  </w:style>
  <w:style w:type="paragraph" w:customStyle="1" w:styleId="bibliographysubtitle">
    <w:name w:val="bibliography sub title"/>
    <w:qFormat/>
    <w:rsid w:val="0007495A"/>
    <w:pPr>
      <w:spacing w:before="200" w:after="180" w:line="240" w:lineRule="auto"/>
      <w:outlineLvl w:val="2"/>
    </w:pPr>
    <w:rPr>
      <w:rFonts w:ascii="Book Antiqua" w:eastAsia="Times New Roman" w:hAnsi="Book Antiqua" w:cs="Times New Roman"/>
      <w:i/>
      <w:color w:val="000000"/>
      <w:sz w:val="24"/>
      <w:szCs w:val="20"/>
    </w:rPr>
  </w:style>
  <w:style w:type="paragraph" w:customStyle="1" w:styleId="blockquotenoindent">
    <w:name w:val="blockquote no indent"/>
    <w:basedOn w:val="blockquote"/>
    <w:qFormat/>
    <w:rsid w:val="0007495A"/>
    <w:pPr>
      <w:ind w:firstLine="0"/>
    </w:pPr>
  </w:style>
  <w:style w:type="character" w:customStyle="1" w:styleId="elementreference">
    <w:name w:val="element reference"/>
    <w:basedOn w:val="DefaultParagraphFont"/>
    <w:uiPriority w:val="1"/>
    <w:qFormat/>
    <w:rsid w:val="0007495A"/>
    <w:rPr>
      <w:b/>
    </w:rPr>
  </w:style>
  <w:style w:type="paragraph" w:customStyle="1" w:styleId="footnotecontent">
    <w:name w:val="footnote content"/>
    <w:rsid w:val="0007495A"/>
    <w:pPr>
      <w:spacing w:before="100" w:after="0" w:line="240" w:lineRule="auto"/>
      <w:jc w:val="both"/>
    </w:pPr>
    <w:rPr>
      <w:rFonts w:ascii="Book Antiqua" w:eastAsia="Times New Roman" w:hAnsi="Book Antiqua" w:cs="Times New Roman"/>
      <w:color w:val="000000"/>
      <w:sz w:val="16"/>
      <w:szCs w:val="20"/>
    </w:rPr>
  </w:style>
  <w:style w:type="paragraph" w:customStyle="1" w:styleId="endnotecontent">
    <w:name w:val="endnote content"/>
    <w:basedOn w:val="footnotecontent"/>
    <w:rsid w:val="0007495A"/>
    <w:pPr>
      <w:jc w:val="left"/>
    </w:pPr>
  </w:style>
  <w:style w:type="paragraph" w:customStyle="1" w:styleId="endnoteheader">
    <w:name w:val="endnote header"/>
    <w:rsid w:val="0007495A"/>
    <w:pPr>
      <w:keepNext/>
      <w:keepLines/>
      <w:pageBreakBefore/>
      <w:spacing w:after="0" w:line="240" w:lineRule="auto"/>
      <w:outlineLvl w:val="1"/>
    </w:pPr>
    <w:rPr>
      <w:rFonts w:ascii="Book Antiqua" w:eastAsia="Times New Roman" w:hAnsi="Book Antiqua" w:cs="Times New Roman"/>
      <w:b/>
      <w:color w:val="000000"/>
      <w:sz w:val="26"/>
      <w:szCs w:val="20"/>
    </w:rPr>
  </w:style>
  <w:style w:type="character" w:customStyle="1" w:styleId="endnotelabel">
    <w:name w:val="endnote label"/>
    <w:uiPriority w:val="1"/>
    <w:rsid w:val="0007495A"/>
    <w:rPr>
      <w:rFonts w:ascii="Book Antiqua" w:hAnsi="Book Antiqua"/>
      <w:position w:val="6"/>
      <w:sz w:val="14"/>
    </w:rPr>
  </w:style>
  <w:style w:type="character" w:customStyle="1" w:styleId="footnotelabel">
    <w:name w:val="footnote label"/>
    <w:basedOn w:val="DefaultParagraphFont"/>
    <w:uiPriority w:val="1"/>
    <w:rsid w:val="0007495A"/>
    <w:rPr>
      <w:rFonts w:ascii="Book Antiqua" w:hAnsi="Book Antiqua"/>
      <w:position w:val="6"/>
      <w:sz w:val="14"/>
      <w:vertAlign w:val="baseline"/>
    </w:rPr>
  </w:style>
  <w:style w:type="paragraph" w:customStyle="1" w:styleId="glossarysubtitle">
    <w:name w:val="glossary sub title"/>
    <w:qFormat/>
    <w:rsid w:val="0007495A"/>
    <w:pPr>
      <w:spacing w:before="200" w:after="180" w:line="240" w:lineRule="auto"/>
    </w:pPr>
    <w:rPr>
      <w:rFonts w:ascii="Book Antiqua" w:eastAsia="Times New Roman" w:hAnsi="Book Antiqua" w:cs="Times New Roman"/>
      <w:i/>
      <w:color w:val="000000"/>
      <w:sz w:val="24"/>
      <w:szCs w:val="20"/>
    </w:rPr>
  </w:style>
  <w:style w:type="paragraph" w:customStyle="1" w:styleId="h1">
    <w:name w:val="h1"/>
    <w:next w:val="normaltext"/>
    <w:qFormat/>
    <w:rsid w:val="0007495A"/>
    <w:pPr>
      <w:keepNext/>
      <w:keepLines/>
      <w:spacing w:before="360" w:after="180" w:line="240" w:lineRule="auto"/>
      <w:outlineLvl w:val="1"/>
    </w:pPr>
    <w:rPr>
      <w:rFonts w:ascii="Book Antiqua" w:eastAsia="Times New Roman" w:hAnsi="Book Antiqua" w:cs="Times New Roman"/>
      <w:b/>
      <w:color w:val="000000"/>
      <w:sz w:val="26"/>
      <w:szCs w:val="20"/>
    </w:rPr>
  </w:style>
  <w:style w:type="paragraph" w:customStyle="1" w:styleId="h2">
    <w:name w:val="h2"/>
    <w:next w:val="normaltext"/>
    <w:qFormat/>
    <w:rsid w:val="0007495A"/>
    <w:pPr>
      <w:keepNext/>
      <w:keepLines/>
      <w:spacing w:before="200" w:after="180" w:line="240" w:lineRule="auto"/>
      <w:outlineLvl w:val="2"/>
    </w:pPr>
    <w:rPr>
      <w:rFonts w:ascii="Book Antiqua" w:eastAsia="Times New Roman" w:hAnsi="Book Antiqua" w:cs="Times New Roman"/>
      <w:i/>
      <w:color w:val="000000"/>
      <w:sz w:val="24"/>
      <w:szCs w:val="20"/>
    </w:rPr>
  </w:style>
  <w:style w:type="paragraph" w:customStyle="1" w:styleId="h3">
    <w:name w:val="h3"/>
    <w:next w:val="normaltext"/>
    <w:qFormat/>
    <w:rsid w:val="0007495A"/>
    <w:pPr>
      <w:spacing w:after="180" w:line="240" w:lineRule="auto"/>
      <w:ind w:firstLine="288"/>
      <w:jc w:val="both"/>
      <w:outlineLvl w:val="3"/>
    </w:pPr>
    <w:rPr>
      <w:rFonts w:ascii="Book Antiqua" w:eastAsia="Times New Roman" w:hAnsi="Book Antiqua" w:cs="Times New Roman"/>
      <w:color w:val="000000"/>
      <w:sz w:val="20"/>
      <w:szCs w:val="20"/>
    </w:rPr>
  </w:style>
  <w:style w:type="character" w:customStyle="1" w:styleId="h3titletext">
    <w:name w:val="h3 title text"/>
    <w:rsid w:val="0007495A"/>
    <w:rPr>
      <w:b/>
      <w:sz w:val="22"/>
    </w:rPr>
  </w:style>
  <w:style w:type="paragraph" w:customStyle="1" w:styleId="h4">
    <w:name w:val="h4"/>
    <w:next w:val="normaltext"/>
    <w:rsid w:val="00E17506"/>
    <w:pPr>
      <w:spacing w:after="180" w:line="240" w:lineRule="auto"/>
      <w:ind w:firstLine="288"/>
      <w:jc w:val="both"/>
      <w:outlineLvl w:val="4"/>
    </w:pPr>
    <w:rPr>
      <w:rFonts w:ascii="Book Antiqua" w:eastAsia="Times New Roman" w:hAnsi="Book Antiqua" w:cs="Times New Roman"/>
      <w:color w:val="000000"/>
      <w:sz w:val="20"/>
      <w:szCs w:val="20"/>
    </w:rPr>
  </w:style>
  <w:style w:type="character" w:customStyle="1" w:styleId="h4titletext">
    <w:name w:val="h4 title text"/>
    <w:rsid w:val="0007495A"/>
    <w:rPr>
      <w:b/>
      <w:i/>
      <w:sz w:val="20"/>
    </w:rPr>
  </w:style>
  <w:style w:type="paragraph" w:customStyle="1" w:styleId="mediatitle">
    <w:name w:val="media title"/>
    <w:rsid w:val="0007495A"/>
    <w:pPr>
      <w:spacing w:before="240" w:after="180" w:line="240" w:lineRule="auto"/>
      <w:outlineLvl w:val="2"/>
    </w:pPr>
    <w:rPr>
      <w:rFonts w:ascii="Book Antiqua" w:eastAsia="Times New Roman" w:hAnsi="Book Antiqua" w:cs="Times New Roman"/>
      <w:color w:val="000000"/>
      <w:sz w:val="20"/>
      <w:szCs w:val="20"/>
    </w:rPr>
  </w:style>
  <w:style w:type="paragraph" w:customStyle="1" w:styleId="normaltext">
    <w:name w:val="normal text"/>
    <w:qFormat/>
    <w:rsid w:val="0007495A"/>
    <w:pPr>
      <w:spacing w:after="180" w:line="240" w:lineRule="auto"/>
      <w:ind w:firstLine="288"/>
      <w:jc w:val="both"/>
    </w:pPr>
    <w:rPr>
      <w:rFonts w:ascii="Book Antiqua" w:eastAsia="Times New Roman" w:hAnsi="Book Antiqua" w:cs="Times New Roman"/>
      <w:color w:val="000000"/>
      <w:sz w:val="20"/>
      <w:szCs w:val="20"/>
    </w:rPr>
  </w:style>
  <w:style w:type="paragraph" w:customStyle="1" w:styleId="normaltextnoindent">
    <w:name w:val="normal text no indent"/>
    <w:rsid w:val="0007495A"/>
    <w:pPr>
      <w:spacing w:after="180" w:line="240" w:lineRule="auto"/>
      <w:jc w:val="both"/>
    </w:pPr>
    <w:rPr>
      <w:rFonts w:ascii="Book Antiqua" w:eastAsia="Times New Roman" w:hAnsi="Book Antiqua" w:cs="Times New Roman"/>
      <w:color w:val="000000"/>
      <w:sz w:val="20"/>
      <w:szCs w:val="20"/>
    </w:rPr>
  </w:style>
  <w:style w:type="paragraph" w:customStyle="1" w:styleId="notecontinuation">
    <w:name w:val="note continuation"/>
    <w:basedOn w:val="note"/>
    <w:next w:val="normaltext"/>
    <w:qFormat/>
    <w:rsid w:val="0007495A"/>
    <w:pPr>
      <w:tabs>
        <w:tab w:val="clear" w:pos="720"/>
      </w:tabs>
      <w:spacing w:before="0"/>
      <w:ind w:firstLine="0"/>
    </w:pPr>
  </w:style>
  <w:style w:type="paragraph" w:customStyle="1" w:styleId="openingquote">
    <w:name w:val="opening quote"/>
    <w:basedOn w:val="normaltext"/>
    <w:next w:val="normaltext"/>
    <w:qFormat/>
    <w:rsid w:val="0007495A"/>
    <w:rPr>
      <w:i/>
    </w:rPr>
  </w:style>
  <w:style w:type="paragraph" w:customStyle="1" w:styleId="openingquoteattribution">
    <w:name w:val="opening quote attribution"/>
    <w:basedOn w:val="normaltext"/>
    <w:next w:val="normaltext"/>
    <w:qFormat/>
    <w:rsid w:val="0007495A"/>
    <w:pPr>
      <w:numPr>
        <w:numId w:val="15"/>
      </w:numPr>
      <w:tabs>
        <w:tab w:val="left" w:pos="230"/>
      </w:tabs>
      <w:jc w:val="right"/>
    </w:pPr>
  </w:style>
  <w:style w:type="paragraph" w:customStyle="1" w:styleId="picture">
    <w:name w:val="picture"/>
    <w:next w:val="normaltext"/>
    <w:qFormat/>
    <w:rsid w:val="0007495A"/>
    <w:pPr>
      <w:spacing w:after="0" w:line="240" w:lineRule="auto"/>
    </w:pPr>
    <w:rPr>
      <w:rFonts w:ascii="Book Antiqua" w:eastAsia="Times New Roman" w:hAnsi="Book Antiqua" w:cs="Times New Roman"/>
      <w:color w:val="000000"/>
      <w:sz w:val="20"/>
      <w:szCs w:val="20"/>
    </w:rPr>
  </w:style>
  <w:style w:type="paragraph" w:customStyle="1" w:styleId="tbfl">
    <w:name w:val="tb fl"/>
    <w:qFormat/>
    <w:rsid w:val="0007495A"/>
    <w:pPr>
      <w:spacing w:after="0" w:line="220" w:lineRule="exact"/>
    </w:pPr>
    <w:rPr>
      <w:rFonts w:ascii="Arial" w:eastAsia="Times New Roman" w:hAnsi="Arial" w:cs="Times New Roman"/>
      <w:color w:val="000000"/>
      <w:sz w:val="18"/>
      <w:szCs w:val="20"/>
    </w:rPr>
  </w:style>
  <w:style w:type="paragraph" w:customStyle="1" w:styleId="tbctr">
    <w:name w:val="tb ctr"/>
    <w:basedOn w:val="tbfl"/>
    <w:rsid w:val="0007495A"/>
    <w:pPr>
      <w:jc w:val="center"/>
    </w:pPr>
  </w:style>
  <w:style w:type="paragraph" w:customStyle="1" w:styleId="tbdec">
    <w:name w:val="tb dec"/>
    <w:basedOn w:val="tbfl"/>
    <w:qFormat/>
    <w:rsid w:val="0007495A"/>
    <w:pPr>
      <w:tabs>
        <w:tab w:val="decimal" w:pos="173"/>
      </w:tabs>
    </w:pPr>
  </w:style>
  <w:style w:type="paragraph" w:customStyle="1" w:styleId="tbflhang">
    <w:name w:val="tb fl hang"/>
    <w:basedOn w:val="tbfl"/>
    <w:autoRedefine/>
    <w:qFormat/>
    <w:rsid w:val="0007495A"/>
    <w:pPr>
      <w:ind w:left="180" w:hanging="180"/>
    </w:pPr>
  </w:style>
  <w:style w:type="paragraph" w:customStyle="1" w:styleId="tbflind1">
    <w:name w:val="tb fl ind1"/>
    <w:basedOn w:val="tbfl"/>
    <w:autoRedefine/>
    <w:qFormat/>
    <w:rsid w:val="0007495A"/>
    <w:pPr>
      <w:ind w:left="360" w:hanging="180"/>
    </w:pPr>
  </w:style>
  <w:style w:type="paragraph" w:customStyle="1" w:styleId="tbflind2">
    <w:name w:val="tb fl ind2"/>
    <w:basedOn w:val="tbflind1"/>
    <w:qFormat/>
    <w:rsid w:val="0007495A"/>
    <w:pPr>
      <w:ind w:left="540"/>
    </w:pPr>
  </w:style>
  <w:style w:type="paragraph" w:customStyle="1" w:styleId="tbflind3">
    <w:name w:val="tb fl ind3"/>
    <w:basedOn w:val="tbflind2"/>
    <w:qFormat/>
    <w:rsid w:val="0007495A"/>
    <w:pPr>
      <w:ind w:left="667" w:hanging="187"/>
    </w:pPr>
  </w:style>
  <w:style w:type="paragraph" w:customStyle="1" w:styleId="tbfr">
    <w:name w:val="tb fr"/>
    <w:basedOn w:val="tbfl"/>
    <w:qFormat/>
    <w:rsid w:val="0007495A"/>
    <w:pPr>
      <w:jc w:val="right"/>
    </w:pPr>
  </w:style>
  <w:style w:type="paragraph" w:customStyle="1" w:styleId="casetype">
    <w:name w:val="case type"/>
    <w:qFormat/>
    <w:rsid w:val="0007495A"/>
    <w:pPr>
      <w:spacing w:before="300" w:after="80" w:line="200" w:lineRule="exact"/>
    </w:pPr>
    <w:rPr>
      <w:rFonts w:ascii="Arial" w:eastAsia="Times New Roman" w:hAnsi="Arial" w:cs="Arial"/>
      <w:b/>
      <w:caps/>
      <w:color w:val="000000"/>
      <w:spacing w:val="20"/>
      <w:sz w:val="18"/>
      <w:szCs w:val="20"/>
    </w:rPr>
  </w:style>
  <w:style w:type="paragraph" w:customStyle="1" w:styleId="thfl">
    <w:name w:val="th fl"/>
    <w:basedOn w:val="Normal"/>
    <w:qFormat/>
    <w:rsid w:val="0007495A"/>
    <w:pPr>
      <w:spacing w:before="120" w:after="120" w:line="220" w:lineRule="exact"/>
      <w:ind w:firstLine="0"/>
      <w:jc w:val="left"/>
    </w:pPr>
    <w:rPr>
      <w:rFonts w:ascii="Book Antiqua" w:hAnsi="Book Antiqua"/>
      <w:b/>
      <w:sz w:val="18"/>
    </w:rPr>
  </w:style>
  <w:style w:type="paragraph" w:customStyle="1" w:styleId="thctr">
    <w:name w:val="th ctr"/>
    <w:basedOn w:val="thfl"/>
    <w:qFormat/>
    <w:rsid w:val="0007495A"/>
    <w:pPr>
      <w:jc w:val="center"/>
    </w:pPr>
  </w:style>
  <w:style w:type="paragraph" w:customStyle="1" w:styleId="thdec">
    <w:name w:val="th dec"/>
    <w:basedOn w:val="thfl"/>
    <w:qFormat/>
    <w:rsid w:val="0007495A"/>
    <w:pPr>
      <w:tabs>
        <w:tab w:val="decimal" w:pos="173"/>
      </w:tabs>
    </w:pPr>
  </w:style>
  <w:style w:type="paragraph" w:customStyle="1" w:styleId="thfr">
    <w:name w:val="th fr"/>
    <w:basedOn w:val="thfl"/>
    <w:qFormat/>
    <w:rsid w:val="0007495A"/>
    <w:pPr>
      <w:jc w:val="right"/>
    </w:pPr>
  </w:style>
  <w:style w:type="paragraph" w:customStyle="1" w:styleId="tpcasetitle">
    <w:name w:val="tp case title"/>
    <w:basedOn w:val="casetitle"/>
    <w:next w:val="normaltext"/>
    <w:qFormat/>
    <w:rsid w:val="0007495A"/>
    <w:pPr>
      <w:keepLines w:val="0"/>
      <w:pBdr>
        <w:top w:val="single" w:sz="48" w:space="4" w:color="A41034"/>
        <w:left w:val="single" w:sz="48" w:space="4" w:color="A41034"/>
        <w:bottom w:val="single" w:sz="48" w:space="2" w:color="A41034"/>
        <w:right w:val="single" w:sz="48" w:space="4" w:color="A41034"/>
      </w:pBdr>
      <w:shd w:val="clear" w:color="auto" w:fill="A41034"/>
      <w:spacing w:before="200" w:after="360"/>
    </w:pPr>
    <w:rPr>
      <w:color w:val="FFFFFF" w:themeColor="background1"/>
    </w:rPr>
  </w:style>
  <w:style w:type="paragraph" w:customStyle="1" w:styleId="tpcasetype">
    <w:name w:val="tp case type"/>
    <w:basedOn w:val="Normal"/>
    <w:qFormat/>
    <w:rsid w:val="0007495A"/>
    <w:pPr>
      <w:pBdr>
        <w:top w:val="single" w:sz="48" w:space="4" w:color="A41034"/>
        <w:left w:val="single" w:sz="48" w:space="4" w:color="A41034"/>
        <w:bottom w:val="single" w:sz="48" w:space="2" w:color="A41034"/>
        <w:right w:val="single" w:sz="48" w:space="4" w:color="A41034"/>
      </w:pBdr>
      <w:shd w:val="clear" w:color="auto" w:fill="A41034"/>
      <w:spacing w:before="120" w:after="80"/>
      <w:ind w:firstLine="0"/>
      <w:jc w:val="left"/>
    </w:pPr>
    <w:rPr>
      <w:rFonts w:ascii="Arial" w:hAnsi="Arial" w:cs="Arial"/>
      <w:b/>
      <w:caps/>
      <w:noProof/>
      <w:color w:val="FFFFFF" w:themeColor="background1"/>
      <w:spacing w:val="20"/>
      <w:sz w:val="18"/>
    </w:rPr>
  </w:style>
  <w:style w:type="paragraph" w:customStyle="1" w:styleId="mediaurl">
    <w:name w:val="media url"/>
    <w:basedOn w:val="mediatitle"/>
    <w:rsid w:val="0007495A"/>
    <w:pPr>
      <w:spacing w:before="0"/>
      <w:ind w:left="280"/>
    </w:pPr>
  </w:style>
  <w:style w:type="paragraph" w:customStyle="1" w:styleId="tph1">
    <w:name w:val="tp h1"/>
    <w:basedOn w:val="tpcasetitle"/>
    <w:next w:val="normaltext"/>
    <w:qFormat/>
    <w:rsid w:val="0007495A"/>
    <w:pPr>
      <w:pBdr>
        <w:top w:val="single" w:sz="24" w:space="1" w:color="A41034"/>
        <w:left w:val="single" w:sz="24" w:space="4" w:color="A41034"/>
        <w:bottom w:val="single" w:sz="24" w:space="2" w:color="A41034"/>
        <w:right w:val="single" w:sz="24" w:space="4" w:color="A41034"/>
      </w:pBdr>
      <w:spacing w:before="0" w:after="240"/>
      <w:ind w:left="158"/>
      <w:outlineLvl w:val="1"/>
    </w:pPr>
    <w:rPr>
      <w:rFonts w:asciiTheme="majorHAnsi" w:hAnsiTheme="majorHAnsi"/>
      <w:b w:val="0"/>
      <w:sz w:val="40"/>
    </w:rPr>
  </w:style>
  <w:style w:type="paragraph" w:customStyle="1" w:styleId="tpsectionslist">
    <w:name w:val="tp sections list"/>
    <w:basedOn w:val="normaltext"/>
    <w:link w:val="tpsectionslistChar"/>
    <w:qFormat/>
    <w:rsid w:val="0007495A"/>
    <w:pPr>
      <w:numPr>
        <w:numId w:val="18"/>
      </w:numPr>
      <w:tabs>
        <w:tab w:val="left" w:leader="dot" w:pos="7560"/>
      </w:tabs>
      <w:spacing w:after="120"/>
    </w:pPr>
    <w:rPr>
      <w:rFonts w:eastAsiaTheme="minorHAnsi" w:cstheme="minorBidi"/>
      <w:color w:val="auto"/>
    </w:rPr>
  </w:style>
  <w:style w:type="character" w:customStyle="1" w:styleId="tpsectionslistChar">
    <w:name w:val="tp sections list Char"/>
    <w:basedOn w:val="DefaultParagraphFont"/>
    <w:link w:val="tpsectionslist"/>
    <w:rsid w:val="0007495A"/>
    <w:rPr>
      <w:rFonts w:ascii="Book Antiqua" w:hAnsi="Book Antiqua"/>
      <w:sz w:val="20"/>
      <w:szCs w:val="20"/>
    </w:rPr>
  </w:style>
  <w:style w:type="paragraph" w:customStyle="1" w:styleId="tparrowlist">
    <w:name w:val="tp arrow list"/>
    <w:basedOn w:val="normaltext"/>
    <w:qFormat/>
    <w:rsid w:val="0007495A"/>
    <w:pPr>
      <w:numPr>
        <w:numId w:val="16"/>
      </w:numPr>
      <w:ind w:right="720"/>
    </w:pPr>
    <w:rPr>
      <w:noProof/>
    </w:rPr>
  </w:style>
  <w:style w:type="paragraph" w:customStyle="1" w:styleId="tpnumberedlist">
    <w:name w:val="tp numbered list"/>
    <w:basedOn w:val="normaltext"/>
    <w:qFormat/>
    <w:rsid w:val="0007495A"/>
    <w:pPr>
      <w:numPr>
        <w:numId w:val="17"/>
      </w:numPr>
      <w:spacing w:line="260" w:lineRule="exact"/>
    </w:pPr>
    <w:rPr>
      <w:noProof/>
    </w:rPr>
  </w:style>
  <w:style w:type="paragraph" w:customStyle="1" w:styleId="tproadfordiscussionlist">
    <w:name w:val="tp road for discussion list"/>
    <w:basedOn w:val="normaltext"/>
    <w:qFormat/>
    <w:rsid w:val="0007495A"/>
    <w:pPr>
      <w:tabs>
        <w:tab w:val="left" w:leader="dot" w:pos="3240"/>
      </w:tabs>
      <w:ind w:left="3240" w:hanging="2520"/>
    </w:pPr>
    <w:rPr>
      <w:noProof/>
    </w:rPr>
  </w:style>
  <w:style w:type="paragraph" w:customStyle="1" w:styleId="briefcase">
    <w:name w:val="brief case"/>
    <w:basedOn w:val="normaltextnoindent"/>
    <w:next w:val="normaltext"/>
    <w:link w:val="briefcaseChar"/>
    <w:semiHidden/>
    <w:rsid w:val="0007495A"/>
    <w:pPr>
      <w:spacing w:after="0"/>
      <w:jc w:val="left"/>
    </w:pPr>
    <w:rPr>
      <w:rFonts w:ascii="Arial" w:eastAsiaTheme="minorHAnsi" w:hAnsi="Arial" w:cstheme="minorBidi"/>
      <w:b/>
      <w:caps/>
      <w:color w:val="FFFFFF" w:themeColor="background1"/>
      <w:spacing w:val="60"/>
      <w:sz w:val="28"/>
      <w:szCs w:val="22"/>
      <w14:textOutline w14:w="9525" w14:cap="rnd" w14:cmpd="sng" w14:algn="ctr">
        <w14:noFill/>
        <w14:prstDash w14:val="solid"/>
        <w14:bevel/>
      </w14:textOutline>
    </w:rPr>
  </w:style>
  <w:style w:type="character" w:customStyle="1" w:styleId="briefcaseChar">
    <w:name w:val="brief case Char"/>
    <w:basedOn w:val="DefaultParagraphFont"/>
    <w:link w:val="briefcase"/>
    <w:semiHidden/>
    <w:rsid w:val="0007495A"/>
    <w:rPr>
      <w:rFonts w:ascii="Arial" w:hAnsi="Arial"/>
      <w:b/>
      <w:caps/>
      <w:color w:val="FFFFFF" w:themeColor="background1"/>
      <w:spacing w:val="60"/>
      <w:sz w:val="28"/>
      <w14:textOutline w14:w="9525"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oreno/Library/Group%20Containers/UBF8T346G9.Office/User%20Content.localized/Templates.localized/HBS_Template_2023v2.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79AE542676875D4795666E808437A7D8"/>
        <w:category>
          <w:name w:val="General"/>
          <w:gallery w:val="placeholder"/>
        </w:category>
        <w:types>
          <w:type w:val="bbPlcHdr"/>
        </w:types>
        <w:behaviors>
          <w:behavior w:val="content"/>
        </w:behaviors>
        <w:guid w:val="{5021D6A0-4A50-9242-859E-43969B3BEA7B}"/>
      </w:docPartPr>
      <w:docPartBody>
        <w:p w:rsidR="00000000" w:rsidRDefault="00000000">
          <w:pPr>
            <w:pStyle w:val="79AE542676875D4795666E808437A7D8"/>
          </w:pPr>
          <w:r w:rsidRPr="003B4D3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w:panose1 w:val="00000000000000000000"/>
    <w:charset w:val="4D"/>
    <w:family w:val="auto"/>
    <w:pitch w:val="variable"/>
    <w:sig w:usb0="A00002FF" w:usb1="7800205A" w:usb2="14600000" w:usb3="00000000" w:csb0="00000193"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E29"/>
    <w:rsid w:val="001933AB"/>
    <w:rsid w:val="00814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lang w:val="en-US"/>
    </w:rPr>
  </w:style>
  <w:style w:type="paragraph" w:customStyle="1" w:styleId="79AE542676875D4795666E808437A7D8">
    <w:name w:val="79AE542676875D4795666E808437A7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38F9AC-E6DB-4719-86CE-F9FF618D2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HBS_Template_2023v2.dotm</Template>
  <TotalTime>3</TotalTime>
  <Pages>1</Pages>
  <Words>65</Words>
  <Characters>376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(Toni) Moreno</dc:creator>
  <cp:lastModifiedBy>Antonio (Toni) Moreno</cp:lastModifiedBy>
  <cp:revision>1</cp:revision>
  <cp:lastPrinted>2014-01-13T19:08:00Z</cp:lastPrinted>
  <dcterms:created xsi:type="dcterms:W3CDTF">2026-09-29T20:50:00Z</dcterms:created>
  <dcterms:modified xsi:type="dcterms:W3CDTF">2026-09-29T20:53:00Z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HBS_Template_2014v1.1</vt:lpwstr>
  </property>
</Properties>
</file>